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55206431"/>
        <w:docPartObj>
          <w:docPartGallery w:val="Cover Pages"/>
          <w:docPartUnique/>
        </w:docPartObj>
      </w:sdtPr>
      <w:sdtEndPr/>
      <w:sdtContent>
        <w:p w:rsidR="00BD3A56" w:rsidRDefault="002E5EAB">
          <w:r>
            <w:rPr>
              <w:noProof/>
              <w:lang w:eastAsia="en-IN"/>
            </w:rPr>
            <w:drawing>
              <wp:anchor distT="0" distB="0" distL="114300" distR="114300" simplePos="0" relativeHeight="251659264" behindDoc="0" locked="0" layoutInCell="1" allowOverlap="1" wp14:anchorId="0A8B0710" wp14:editId="129A9455">
                <wp:simplePos x="0" y="0"/>
                <wp:positionH relativeFrom="column">
                  <wp:posOffset>-65405</wp:posOffset>
                </wp:positionH>
                <wp:positionV relativeFrom="paragraph">
                  <wp:posOffset>0</wp:posOffset>
                </wp:positionV>
                <wp:extent cx="840105" cy="612140"/>
                <wp:effectExtent l="0" t="0" r="0" b="0"/>
                <wp:wrapTight wrapText="bothSides">
                  <wp:wrapPolygon edited="0">
                    <wp:start x="0" y="0"/>
                    <wp:lineTo x="0" y="15237"/>
                    <wp:lineTo x="7184" y="20614"/>
                    <wp:lineTo x="20898" y="20614"/>
                    <wp:lineTo x="20898" y="18822"/>
                    <wp:lineTo x="18939" y="0"/>
                    <wp:lineTo x="0" y="0"/>
                  </wp:wrapPolygon>
                </wp:wrapTight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Asset 1@4x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0105" cy="61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4384" behindDoc="0" locked="0" layoutInCell="1" allowOverlap="1" wp14:anchorId="4F39381A" wp14:editId="612A1243">
                <wp:simplePos x="0" y="0"/>
                <wp:positionH relativeFrom="column">
                  <wp:posOffset>5194935</wp:posOffset>
                </wp:positionH>
                <wp:positionV relativeFrom="paragraph">
                  <wp:posOffset>0</wp:posOffset>
                </wp:positionV>
                <wp:extent cx="851535" cy="630555"/>
                <wp:effectExtent l="0" t="0" r="0" b="4445"/>
                <wp:wrapTight wrapText="bothSides">
                  <wp:wrapPolygon edited="0">
                    <wp:start x="644" y="0"/>
                    <wp:lineTo x="0" y="2610"/>
                    <wp:lineTo x="0" y="20882"/>
                    <wp:lineTo x="20617" y="20882"/>
                    <wp:lineTo x="20617" y="2610"/>
                    <wp:lineTo x="19329" y="0"/>
                    <wp:lineTo x="644" y="0"/>
                  </wp:wrapPolygon>
                </wp:wrapTight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Asset 2Marker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630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:rsidR="00035007" w:rsidRDefault="008E6B72" w:rsidP="0003500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DF82E0" wp14:editId="02ACCE5B">
                <wp:simplePos x="0" y="0"/>
                <wp:positionH relativeFrom="column">
                  <wp:posOffset>-523875</wp:posOffset>
                </wp:positionH>
                <wp:positionV relativeFrom="paragraph">
                  <wp:posOffset>2909570</wp:posOffset>
                </wp:positionV>
                <wp:extent cx="4105275" cy="685800"/>
                <wp:effectExtent l="0" t="0" r="0" b="0"/>
                <wp:wrapThrough wrapText="bothSides">
                  <wp:wrapPolygon edited="0">
                    <wp:start x="200" y="0"/>
                    <wp:lineTo x="200" y="21000"/>
                    <wp:lineTo x="21249" y="21000"/>
                    <wp:lineTo x="21249" y="0"/>
                    <wp:lineTo x="200" y="0"/>
                  </wp:wrapPolygon>
                </wp:wrapThrough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3A56" w:rsidRPr="008E6B72" w:rsidRDefault="00CC373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Sample Questions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DF82E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1.25pt;margin-top:229.1pt;width:323.25pt;height:54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" filled="f" stroked="f">
                <v:textbox>
                  <w:txbxContent>
                    <w:p w:rsidR="00BD3A56" w:rsidRPr="008E6B72" w:rsidRDefault="00CC373D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Sample Questions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BB4B27" wp14:editId="4D3ED0DD">
                <wp:simplePos x="0" y="0"/>
                <wp:positionH relativeFrom="column">
                  <wp:posOffset>-519430</wp:posOffset>
                </wp:positionH>
                <wp:positionV relativeFrom="paragraph">
                  <wp:posOffset>3467100</wp:posOffset>
                </wp:positionV>
                <wp:extent cx="3505200" cy="685800"/>
                <wp:effectExtent l="0" t="0" r="0" b="0"/>
                <wp:wrapThrough wrapText="bothSides">
                  <wp:wrapPolygon edited="0">
                    <wp:start x="157" y="0"/>
                    <wp:lineTo x="157" y="20800"/>
                    <wp:lineTo x="21287" y="20800"/>
                    <wp:lineTo x="21287" y="0"/>
                    <wp:lineTo x="157" y="0"/>
                  </wp:wrapPolygon>
                </wp:wrapThrough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4888" w:rsidRDefault="00CC373D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Part 2</w:t>
                            </w:r>
                          </w:p>
                          <w:p w:rsidR="00CC373D" w:rsidRPr="008E6B72" w:rsidRDefault="00CC373D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4B27" id="Text Box 11" o:spid="_x0000_s1027" type="#_x0000_t202" style="position:absolute;margin-left:-40.9pt;margin-top:273pt;width:276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" filled="f" stroked="f">
                <v:textbox>
                  <w:txbxContent>
                    <w:p w:rsidR="00644888" w:rsidRDefault="00CC373D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Part 2</w:t>
                      </w:r>
                    </w:p>
                    <w:p w:rsidR="00CC373D" w:rsidRPr="008E6B72" w:rsidRDefault="00CC373D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0BB29FB4" wp14:editId="5EA56DC4">
            <wp:simplePos x="0" y="0"/>
            <wp:positionH relativeFrom="column">
              <wp:posOffset>-914400</wp:posOffset>
            </wp:positionH>
            <wp:positionV relativeFrom="paragraph">
              <wp:posOffset>547551</wp:posOffset>
            </wp:positionV>
            <wp:extent cx="7557135" cy="8118573"/>
            <wp:effectExtent l="0" t="0" r="12065" b="9525"/>
            <wp:wrapTight wrapText="bothSides">
              <wp:wrapPolygon edited="0">
                <wp:start x="0" y="0"/>
                <wp:lineTo x="0" y="19125"/>
                <wp:lineTo x="9946" y="21558"/>
                <wp:lineTo x="10019" y="21558"/>
                <wp:lineTo x="10454" y="21558"/>
                <wp:lineTo x="21562" y="11962"/>
                <wp:lineTo x="21562" y="1825"/>
                <wp:lineTo x="2541" y="1081"/>
                <wp:lineTo x="21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sset 1@4x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811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097D0215" wp14:editId="1BC597C1">
            <wp:simplePos x="0" y="0"/>
            <wp:positionH relativeFrom="column">
              <wp:posOffset>4587875</wp:posOffset>
            </wp:positionH>
            <wp:positionV relativeFrom="paragraph">
              <wp:posOffset>8345261</wp:posOffset>
            </wp:positionV>
            <wp:extent cx="1765935" cy="327660"/>
            <wp:effectExtent l="0" t="0" r="12065" b="2540"/>
            <wp:wrapThrough wrapText="bothSides">
              <wp:wrapPolygon edited="0">
                <wp:start x="621" y="0"/>
                <wp:lineTo x="0" y="3349"/>
                <wp:lineTo x="0" y="20093"/>
                <wp:lineTo x="10563" y="20093"/>
                <wp:lineTo x="20816" y="20093"/>
                <wp:lineTo x="21437" y="8372"/>
                <wp:lineTo x="21437" y="0"/>
                <wp:lineTo x="19573" y="0"/>
                <wp:lineTo x="621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TI logo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935" cy="32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>
      <w:bookmarkStart w:id="0" w:name="_GoBack"/>
      <w:bookmarkEnd w:id="0"/>
    </w:p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035007" w:rsidRDefault="00035007" w:rsidP="00035007"/>
    <w:p w:rsidR="00142B2E" w:rsidRDefault="00142B2E" w:rsidP="00F30911">
      <w:pPr>
        <w:rPr>
          <w:noProof/>
          <w:lang w:eastAsia="en-IN"/>
        </w:rPr>
      </w:pPr>
    </w:p>
    <w:p w:rsidR="008F2CD3" w:rsidRDefault="008901F5" w:rsidP="00142B2E">
      <w:pPr>
        <w:ind w:left="-284" w:hanging="851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8007AA2" wp14:editId="1735B5BE">
            <wp:extent cx="7236682" cy="33623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801" t="7100" r="14689" b="34628"/>
                    <a:stretch/>
                  </pic:blipFill>
                  <pic:spPr bwMode="auto">
                    <a:xfrm>
                      <a:off x="0" y="0"/>
                      <a:ext cx="7259977" cy="337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142B2E" w:rsidRDefault="00142B2E" w:rsidP="00F30911">
      <w:pPr>
        <w:rPr>
          <w:sz w:val="28"/>
          <w:szCs w:val="28"/>
        </w:rPr>
      </w:pPr>
    </w:p>
    <w:p w:rsidR="00142B2E" w:rsidRDefault="00142B2E" w:rsidP="00F30911">
      <w:pPr>
        <w:rPr>
          <w:sz w:val="28"/>
          <w:szCs w:val="28"/>
        </w:rPr>
      </w:pPr>
    </w:p>
    <w:p w:rsidR="00142B2E" w:rsidRDefault="00142B2E" w:rsidP="00F30911">
      <w:pPr>
        <w:rPr>
          <w:sz w:val="28"/>
          <w:szCs w:val="28"/>
        </w:rPr>
      </w:pPr>
    </w:p>
    <w:p w:rsidR="00142B2E" w:rsidRDefault="00142B2E" w:rsidP="00142B2E">
      <w:pPr>
        <w:ind w:hanging="993"/>
        <w:rPr>
          <w:noProof/>
          <w:lang w:eastAsia="en-IN"/>
        </w:rPr>
      </w:pPr>
    </w:p>
    <w:p w:rsidR="008901F5" w:rsidRDefault="008901F5" w:rsidP="00142B2E">
      <w:pPr>
        <w:ind w:hanging="993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FD84A13" wp14:editId="5D71D1C8">
            <wp:extent cx="7002510" cy="268605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904" t="7877" r="14700" b="44092"/>
                    <a:stretch/>
                  </pic:blipFill>
                  <pic:spPr bwMode="auto">
                    <a:xfrm>
                      <a:off x="0" y="0"/>
                      <a:ext cx="7023332" cy="2694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142B2E" w:rsidRDefault="00142B2E" w:rsidP="00F30911">
      <w:pPr>
        <w:rPr>
          <w:noProof/>
          <w:lang w:eastAsia="en-IN"/>
        </w:rPr>
      </w:pPr>
    </w:p>
    <w:p w:rsidR="008901F5" w:rsidRDefault="008901F5" w:rsidP="00824FEA">
      <w:pPr>
        <w:ind w:left="-142" w:hanging="851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F8E4C1B" wp14:editId="7F0A856F">
            <wp:extent cx="7019983" cy="27051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4967" t="7396" r="14689" b="44389"/>
                    <a:stretch/>
                  </pic:blipFill>
                  <pic:spPr bwMode="auto">
                    <a:xfrm>
                      <a:off x="0" y="0"/>
                      <a:ext cx="7034307" cy="271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8F27763" wp14:editId="20F02BB5">
            <wp:extent cx="7259570" cy="27908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801" t="7396" r="14689" b="44389"/>
                    <a:stretch/>
                  </pic:blipFill>
                  <pic:spPr bwMode="auto">
                    <a:xfrm>
                      <a:off x="0" y="0"/>
                      <a:ext cx="7284738" cy="28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2E7B1B0" wp14:editId="2CB47F18">
            <wp:extent cx="7132249" cy="27717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800" t="7396" r="15022" b="44093"/>
                    <a:stretch/>
                  </pic:blipFill>
                  <pic:spPr bwMode="auto">
                    <a:xfrm>
                      <a:off x="0" y="0"/>
                      <a:ext cx="7145294" cy="2776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0946DFF" wp14:editId="62CBE978">
            <wp:extent cx="7197309" cy="3257550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634" t="7395" r="15188" b="36107"/>
                    <a:stretch/>
                  </pic:blipFill>
                  <pic:spPr bwMode="auto">
                    <a:xfrm>
                      <a:off x="0" y="0"/>
                      <a:ext cx="7214226" cy="3265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DE92F53" wp14:editId="03F41F44">
            <wp:extent cx="7178440" cy="276225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5133" t="7099" r="14856" b="44981"/>
                    <a:stretch/>
                  </pic:blipFill>
                  <pic:spPr bwMode="auto">
                    <a:xfrm>
                      <a:off x="0" y="0"/>
                      <a:ext cx="7200079" cy="2770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C0DCCB8" wp14:editId="38923808">
            <wp:extent cx="7010400" cy="3745509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4634" t="7691" r="15022" b="25459"/>
                    <a:stretch/>
                  </pic:blipFill>
                  <pic:spPr bwMode="auto">
                    <a:xfrm>
                      <a:off x="0" y="0"/>
                      <a:ext cx="7055412" cy="3769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B1FECF3" wp14:editId="107F335A">
            <wp:extent cx="7132251" cy="27717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5133" t="7395" r="14689" b="44094"/>
                    <a:stretch/>
                  </pic:blipFill>
                  <pic:spPr bwMode="auto">
                    <a:xfrm>
                      <a:off x="0" y="0"/>
                      <a:ext cx="7151631" cy="2779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B75CA85" wp14:editId="746BEB8A">
            <wp:extent cx="7225986" cy="3467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5133" t="7395" r="14856" b="32853"/>
                    <a:stretch/>
                  </pic:blipFill>
                  <pic:spPr bwMode="auto">
                    <a:xfrm>
                      <a:off x="0" y="0"/>
                      <a:ext cx="7272933" cy="348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256CF87" wp14:editId="5595337E">
            <wp:extent cx="6999315" cy="48482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4967" t="7099" r="14689" b="6231"/>
                    <a:stretch/>
                  </pic:blipFill>
                  <pic:spPr bwMode="auto">
                    <a:xfrm>
                      <a:off x="0" y="0"/>
                      <a:ext cx="7014735" cy="485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00A96C0" wp14:editId="0EA35AFB">
            <wp:extent cx="7172325" cy="366246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4801" t="7099" r="14856" b="29008"/>
                    <a:stretch/>
                  </pic:blipFill>
                  <pic:spPr bwMode="auto">
                    <a:xfrm>
                      <a:off x="0" y="0"/>
                      <a:ext cx="7201390" cy="3677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1276" w:firstLine="426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4865290" wp14:editId="004AAD82">
            <wp:extent cx="6891840" cy="3095625"/>
            <wp:effectExtent l="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4801" t="7099" r="14856" b="36699"/>
                    <a:stretch/>
                  </pic:blipFill>
                  <pic:spPr bwMode="auto">
                    <a:xfrm>
                      <a:off x="0" y="0"/>
                      <a:ext cx="6910803" cy="3104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  <w:r>
        <w:rPr>
          <w:noProof/>
          <w:lang w:eastAsia="en-IN"/>
        </w:rPr>
        <w:t>‘</w:t>
      </w: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317529C" wp14:editId="1411B8BA">
            <wp:extent cx="7204663" cy="27527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4634" t="7395" r="14856" b="44685"/>
                    <a:stretch/>
                  </pic:blipFill>
                  <pic:spPr bwMode="auto">
                    <a:xfrm>
                      <a:off x="0" y="0"/>
                      <a:ext cx="7276351" cy="278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737FDC2D" wp14:editId="3CB118C7">
            <wp:extent cx="7219950" cy="4037697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4967" t="7395" r="14855" b="22796"/>
                    <a:stretch/>
                  </pic:blipFill>
                  <pic:spPr bwMode="auto">
                    <a:xfrm>
                      <a:off x="0" y="0"/>
                      <a:ext cx="7258271" cy="405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A27B4F2" wp14:editId="1A6DC85B">
            <wp:extent cx="7029450" cy="324052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4801" t="7395" r="14856" b="34924"/>
                    <a:stretch/>
                  </pic:blipFill>
                  <pic:spPr bwMode="auto">
                    <a:xfrm>
                      <a:off x="0" y="0"/>
                      <a:ext cx="7073270" cy="3260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3F1A417" wp14:editId="601EE47C">
            <wp:extent cx="6937589" cy="2686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4967" t="7099" r="15022" b="44685"/>
                    <a:stretch/>
                  </pic:blipFill>
                  <pic:spPr bwMode="auto">
                    <a:xfrm>
                      <a:off x="0" y="0"/>
                      <a:ext cx="6955375" cy="2692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1418" w:firstLine="426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5855783" wp14:editId="3A352233">
            <wp:extent cx="7017916" cy="30765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4801" t="7690" r="15022" b="37587"/>
                    <a:stretch/>
                  </pic:blipFill>
                  <pic:spPr bwMode="auto">
                    <a:xfrm>
                      <a:off x="0" y="0"/>
                      <a:ext cx="7035405" cy="3084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sz w:val="28"/>
          <w:szCs w:val="28"/>
        </w:rPr>
      </w:pPr>
    </w:p>
    <w:p w:rsidR="00824FEA" w:rsidRDefault="00824FEA" w:rsidP="00F30911">
      <w:pPr>
        <w:rPr>
          <w:noProof/>
          <w:lang w:eastAsia="en-IN"/>
        </w:rPr>
      </w:pPr>
    </w:p>
    <w:p w:rsidR="008901F5" w:rsidRDefault="008901F5" w:rsidP="00824FE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E532364" wp14:editId="5FA9FD1B">
            <wp:extent cx="7188703" cy="28003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4967" t="7395" r="15022" b="44094"/>
                    <a:stretch/>
                  </pic:blipFill>
                  <pic:spPr bwMode="auto">
                    <a:xfrm>
                      <a:off x="0" y="0"/>
                      <a:ext cx="7249580" cy="282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647F82A" wp14:editId="16E59D7F">
            <wp:extent cx="7151607" cy="2705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4634" t="7691" r="15022" b="44981"/>
                    <a:stretch/>
                  </pic:blipFill>
                  <pic:spPr bwMode="auto">
                    <a:xfrm>
                      <a:off x="0" y="0"/>
                      <a:ext cx="7181616" cy="2716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2842FAE" wp14:editId="61C2002F">
            <wp:extent cx="7135686" cy="2743200"/>
            <wp:effectExtent l="0" t="0" r="825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4634" t="7099" r="14856" b="44685"/>
                    <a:stretch/>
                  </pic:blipFill>
                  <pic:spPr bwMode="auto">
                    <a:xfrm>
                      <a:off x="0" y="0"/>
                      <a:ext cx="7192003" cy="276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1134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5A1ABEE" wp14:editId="4E9BC063">
            <wp:extent cx="7168515" cy="2705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4801" t="7691" r="14689" b="44981"/>
                    <a:stretch/>
                  </pic:blipFill>
                  <pic:spPr bwMode="auto">
                    <a:xfrm>
                      <a:off x="0" y="0"/>
                      <a:ext cx="7183960" cy="271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993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F1A40AB" wp14:editId="159934E4">
            <wp:extent cx="7038975" cy="2685486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5133" t="7395" r="14689" b="44981"/>
                    <a:stretch/>
                  </pic:blipFill>
                  <pic:spPr bwMode="auto">
                    <a:xfrm>
                      <a:off x="0" y="0"/>
                      <a:ext cx="7093105" cy="2706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30A4353" wp14:editId="773EBACD">
            <wp:extent cx="7038975" cy="272530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5133" t="7395" r="14856" b="44390"/>
                    <a:stretch/>
                  </pic:blipFill>
                  <pic:spPr bwMode="auto">
                    <a:xfrm>
                      <a:off x="0" y="0"/>
                      <a:ext cx="7097717" cy="274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A0EFEBD" wp14:editId="29E87A97">
            <wp:extent cx="6943725" cy="4284426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4967" t="7099" r="14689" b="15697"/>
                    <a:stretch/>
                  </pic:blipFill>
                  <pic:spPr bwMode="auto">
                    <a:xfrm>
                      <a:off x="0" y="0"/>
                      <a:ext cx="6970188" cy="430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30943C3" wp14:editId="15D03801">
            <wp:extent cx="7024716" cy="2733675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14801" t="7099" r="14689" b="44094"/>
                    <a:stretch/>
                  </pic:blipFill>
                  <pic:spPr bwMode="auto">
                    <a:xfrm>
                      <a:off x="0" y="0"/>
                      <a:ext cx="7067512" cy="2750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426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85DC647" wp14:editId="59D28234">
            <wp:extent cx="7048955" cy="48482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3969" t="7395" r="15188" b="5935"/>
                    <a:stretch/>
                  </pic:blipFill>
                  <pic:spPr bwMode="auto">
                    <a:xfrm>
                      <a:off x="0" y="0"/>
                      <a:ext cx="7084235" cy="4872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C048822" wp14:editId="1D6DE2D1">
            <wp:extent cx="7170708" cy="271462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4967" t="7691" r="15188" b="45277"/>
                    <a:stretch/>
                  </pic:blipFill>
                  <pic:spPr bwMode="auto">
                    <a:xfrm>
                      <a:off x="0" y="0"/>
                      <a:ext cx="7199611" cy="2725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8901F5" w:rsidRDefault="008901F5" w:rsidP="00705D2A">
      <w:pPr>
        <w:ind w:left="-567" w:hanging="567"/>
        <w:rPr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2420963" wp14:editId="40A7AC66">
            <wp:extent cx="7200900" cy="4658402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4967" t="7395" r="14855" b="11851"/>
                    <a:stretch/>
                  </pic:blipFill>
                  <pic:spPr bwMode="auto">
                    <a:xfrm>
                      <a:off x="0" y="0"/>
                      <a:ext cx="7239458" cy="4683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705D2A" w:rsidRDefault="00705D2A" w:rsidP="00F30911">
      <w:pPr>
        <w:rPr>
          <w:noProof/>
          <w:lang w:eastAsia="en-IN"/>
        </w:rPr>
      </w:pPr>
    </w:p>
    <w:p w:rsidR="00705D2A" w:rsidRDefault="00705D2A" w:rsidP="00705D2A">
      <w:pPr>
        <w:ind w:left="-426" w:hanging="567"/>
        <w:rPr>
          <w:noProof/>
          <w:lang w:eastAsia="en-IN"/>
        </w:rPr>
      </w:pPr>
    </w:p>
    <w:p w:rsidR="008901F5" w:rsidRDefault="008901F5" w:rsidP="00705D2A">
      <w:pPr>
        <w:ind w:left="-426" w:hanging="567"/>
        <w:jc w:val="center"/>
        <w:rPr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34EAAA4" wp14:editId="7DE2C27F">
            <wp:extent cx="5143500" cy="6849202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0794" t="7099" r="32365" b="5640"/>
                    <a:stretch/>
                  </pic:blipFill>
                  <pic:spPr bwMode="auto">
                    <a:xfrm>
                      <a:off x="0" y="0"/>
                      <a:ext cx="5179458" cy="689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01F5" w:rsidRDefault="008901F5" w:rsidP="00F30911">
      <w:pPr>
        <w:rPr>
          <w:sz w:val="28"/>
          <w:szCs w:val="28"/>
        </w:rPr>
      </w:pPr>
    </w:p>
    <w:p w:rsidR="008901F5" w:rsidRPr="008F2CD3" w:rsidRDefault="008901F5" w:rsidP="00F30911">
      <w:pPr>
        <w:rPr>
          <w:sz w:val="28"/>
          <w:szCs w:val="28"/>
        </w:rPr>
      </w:pPr>
    </w:p>
    <w:sectPr w:rsidR="008901F5" w:rsidRPr="008F2CD3" w:rsidSect="00824FEA">
      <w:headerReference w:type="default" r:id="rId42"/>
      <w:footerReference w:type="default" r:id="rId43"/>
      <w:pgSz w:w="11900" w:h="16840"/>
      <w:pgMar w:top="1440" w:right="1440" w:bottom="1440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B2C" w:rsidRDefault="00FC3B2C" w:rsidP="008C1F02">
      <w:r>
        <w:separator/>
      </w:r>
    </w:p>
  </w:endnote>
  <w:endnote w:type="continuationSeparator" w:id="0">
    <w:p w:rsidR="00FC3B2C" w:rsidRDefault="00FC3B2C" w:rsidP="008C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F02" w:rsidRPr="005D5C4A" w:rsidRDefault="005D5C4A" w:rsidP="005D5C4A">
    <w:pPr>
      <w:pStyle w:val="Foot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04120FC9" wp14:editId="43F44B6A">
          <wp:simplePos x="0" y="0"/>
          <wp:positionH relativeFrom="column">
            <wp:posOffset>6016625</wp:posOffset>
          </wp:positionH>
          <wp:positionV relativeFrom="paragraph">
            <wp:posOffset>100330</wp:posOffset>
          </wp:positionV>
          <wp:extent cx="618490" cy="662305"/>
          <wp:effectExtent l="3492" t="0" r="0" b="0"/>
          <wp:wrapThrough wrapText="bothSides">
            <wp:wrapPolygon edited="0">
              <wp:start x="122" y="3490"/>
              <wp:lineTo x="14315" y="15087"/>
              <wp:lineTo x="15202" y="18400"/>
              <wp:lineTo x="18750" y="21714"/>
              <wp:lineTo x="18750" y="1004"/>
              <wp:lineTo x="122" y="1004"/>
              <wp:lineTo x="122" y="3490"/>
            </wp:wrapPolygon>
          </wp:wrapThrough>
          <wp:docPr id="62" name="Picture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corners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1849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0DFE0098" wp14:editId="64698DF3">
          <wp:simplePos x="0" y="0"/>
          <wp:positionH relativeFrom="column">
            <wp:posOffset>-749300</wp:posOffset>
          </wp:positionH>
          <wp:positionV relativeFrom="paragraph">
            <wp:posOffset>209550</wp:posOffset>
          </wp:positionV>
          <wp:extent cx="457200" cy="266700"/>
          <wp:effectExtent l="0" t="0" r="0" b="12700"/>
          <wp:wrapThrough wrapText="bothSides">
            <wp:wrapPolygon edited="0">
              <wp:start x="0" y="0"/>
              <wp:lineTo x="0" y="20571"/>
              <wp:lineTo x="20400" y="20571"/>
              <wp:lineTo x="20400" y="0"/>
              <wp:lineTo x="0" y="0"/>
            </wp:wrapPolygon>
          </wp:wrapThrough>
          <wp:docPr id="63" name="Picture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TI logo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B2C" w:rsidRDefault="00FC3B2C" w:rsidP="008C1F02">
      <w:r>
        <w:separator/>
      </w:r>
    </w:p>
  </w:footnote>
  <w:footnote w:type="continuationSeparator" w:id="0">
    <w:p w:rsidR="00FC3B2C" w:rsidRDefault="00FC3B2C" w:rsidP="008C1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F02" w:rsidRDefault="00CA73E8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E12789D" wp14:editId="05A9FBCD">
              <wp:simplePos x="0" y="0"/>
              <wp:positionH relativeFrom="column">
                <wp:posOffset>4623435</wp:posOffset>
              </wp:positionH>
              <wp:positionV relativeFrom="paragraph">
                <wp:posOffset>126890</wp:posOffset>
              </wp:positionV>
              <wp:extent cx="1949119" cy="227330"/>
              <wp:effectExtent l="0" t="0" r="0" b="127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119" cy="227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41290" w:rsidRPr="00C41290" w:rsidRDefault="00C41290" w:rsidP="00CA73E8">
                          <w:pPr>
                            <w:jc w:val="right"/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Date: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12789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64.05pt;margin-top:10pt;width:153.45pt;height:1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" filled="f" stroked="f">
              <v:textbox>
                <w:txbxContent>
                  <w:p w:rsidR="00C41290" w:rsidRPr="00C41290" w:rsidRDefault="00C41290" w:rsidP="00CA73E8">
                    <w:pPr>
                      <w:jc w:val="right"/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Date:</w:t>
                    </w:r>
                  </w:p>
                </w:txbxContent>
              </v:textbox>
            </v:shape>
          </w:pict>
        </mc:Fallback>
      </mc:AlternateContent>
    </w:r>
    <w:r w:rsidRPr="00CA73E8">
      <w:rPr>
        <w:noProof/>
        <w:lang w:eastAsia="en-IN"/>
      </w:rPr>
      <w:drawing>
        <wp:anchor distT="0" distB="0" distL="114300" distR="114300" simplePos="0" relativeHeight="251667456" behindDoc="0" locked="0" layoutInCell="1" allowOverlap="1" wp14:anchorId="652D9600" wp14:editId="20E0767D">
          <wp:simplePos x="0" y="0"/>
          <wp:positionH relativeFrom="column">
            <wp:posOffset>5996305</wp:posOffset>
          </wp:positionH>
          <wp:positionV relativeFrom="paragraph">
            <wp:posOffset>-332105</wp:posOffset>
          </wp:positionV>
          <wp:extent cx="459105" cy="344170"/>
          <wp:effectExtent l="0" t="0" r="0" b="11430"/>
          <wp:wrapThrough wrapText="bothSides">
            <wp:wrapPolygon edited="0">
              <wp:start x="0" y="0"/>
              <wp:lineTo x="0" y="20723"/>
              <wp:lineTo x="20315" y="20723"/>
              <wp:lineTo x="20315" y="0"/>
              <wp:lineTo x="0" y="0"/>
            </wp:wrapPolygon>
          </wp:wrapThrough>
          <wp:docPr id="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9105" cy="344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E2E4FE2" wp14:editId="31BB6CF7">
              <wp:simplePos x="0" y="0"/>
              <wp:positionH relativeFrom="column">
                <wp:posOffset>-521004</wp:posOffset>
              </wp:positionH>
              <wp:positionV relativeFrom="paragraph">
                <wp:posOffset>-106321</wp:posOffset>
              </wp:positionV>
              <wp:extent cx="4225870" cy="454770"/>
              <wp:effectExtent l="0" t="0" r="0" b="25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5870" cy="454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D5C4A" w:rsidRPr="00C41290" w:rsidRDefault="005D5C4A" w:rsidP="00C41290">
                          <w:pPr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</w:pPr>
                          <w:r w:rsidRPr="00C41290">
                            <w:rPr>
                              <w:color w:val="7F7F7F" w:themeColor="text1" w:themeTint="80"/>
                              <w:sz w:val="16"/>
                              <w:szCs w:val="16"/>
                              <w:lang w:val="en-US"/>
                            </w:rPr>
                            <w:t>Document title goes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2E4FE2" id="Text Box 4" o:spid="_x0000_s1029" type="#_x0000_t202" style="position:absolute;margin-left:-41pt;margin-top:-8.35pt;width:332.75pt;height: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" filled="f" stroked="f">
              <v:textbox>
                <w:txbxContent>
                  <w:p w:rsidR="005D5C4A" w:rsidRPr="00C41290" w:rsidRDefault="005D5C4A" w:rsidP="00C41290">
                    <w:pPr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</w:pPr>
                    <w:r w:rsidRPr="00C41290">
                      <w:rPr>
                        <w:color w:val="7F7F7F" w:themeColor="text1" w:themeTint="80"/>
                        <w:sz w:val="16"/>
                        <w:szCs w:val="16"/>
                        <w:lang w:val="en-US"/>
                      </w:rPr>
                      <w:t>Document title goes here</w:t>
                    </w:r>
                  </w:p>
                </w:txbxContent>
              </v:textbox>
            </v:shape>
          </w:pict>
        </mc:Fallback>
      </mc:AlternateContent>
    </w:r>
    <w:r w:rsidR="005D5C4A"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7E500DBA" wp14:editId="602B9C25">
          <wp:simplePos x="0" y="0"/>
          <wp:positionH relativeFrom="column">
            <wp:posOffset>-972185</wp:posOffset>
          </wp:positionH>
          <wp:positionV relativeFrom="paragraph">
            <wp:posOffset>-504190</wp:posOffset>
          </wp:positionV>
          <wp:extent cx="687600" cy="630000"/>
          <wp:effectExtent l="0" t="0" r="0" b="5080"/>
          <wp:wrapThrough wrapText="bothSides">
            <wp:wrapPolygon edited="0">
              <wp:start x="0" y="0"/>
              <wp:lineTo x="0" y="20903"/>
              <wp:lineTo x="2396" y="20903"/>
              <wp:lineTo x="4791" y="14806"/>
              <wp:lineTo x="20762" y="2613"/>
              <wp:lineTo x="20762" y="0"/>
              <wp:lineTo x="0" y="0"/>
            </wp:wrapPolygon>
          </wp:wrapThrough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rners (2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87600" cy="63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84D55"/>
    <w:multiLevelType w:val="hybridMultilevel"/>
    <w:tmpl w:val="19A4F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03E6"/>
    <w:multiLevelType w:val="hybridMultilevel"/>
    <w:tmpl w:val="9B3E0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67DD"/>
    <w:multiLevelType w:val="hybridMultilevel"/>
    <w:tmpl w:val="36D4B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38EC"/>
    <w:multiLevelType w:val="hybridMultilevel"/>
    <w:tmpl w:val="8F7AC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E2D3C"/>
    <w:multiLevelType w:val="hybridMultilevel"/>
    <w:tmpl w:val="3F8892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84CE5"/>
    <w:multiLevelType w:val="multilevel"/>
    <w:tmpl w:val="864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20B1"/>
    <w:multiLevelType w:val="hybridMultilevel"/>
    <w:tmpl w:val="1BA85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D6DB9"/>
    <w:multiLevelType w:val="hybridMultilevel"/>
    <w:tmpl w:val="8F66E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42C93"/>
    <w:multiLevelType w:val="hybridMultilevel"/>
    <w:tmpl w:val="3C9E0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E5153"/>
    <w:multiLevelType w:val="hybridMultilevel"/>
    <w:tmpl w:val="41A84542"/>
    <w:lvl w:ilvl="0" w:tplc="C7AA5138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b/>
        <w:color w:val="33333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4743D"/>
    <w:multiLevelType w:val="multilevel"/>
    <w:tmpl w:val="519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5590"/>
    <w:multiLevelType w:val="hybridMultilevel"/>
    <w:tmpl w:val="66E02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53899"/>
    <w:multiLevelType w:val="hybridMultilevel"/>
    <w:tmpl w:val="197E3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8116C9"/>
    <w:multiLevelType w:val="hybridMultilevel"/>
    <w:tmpl w:val="F440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EB6A96"/>
    <w:multiLevelType w:val="multilevel"/>
    <w:tmpl w:val="841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216B"/>
    <w:multiLevelType w:val="hybridMultilevel"/>
    <w:tmpl w:val="36526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44DE1"/>
    <w:multiLevelType w:val="hybridMultilevel"/>
    <w:tmpl w:val="E52E9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65815"/>
    <w:multiLevelType w:val="hybridMultilevel"/>
    <w:tmpl w:val="AFBC2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0F68C5"/>
    <w:multiLevelType w:val="hybridMultilevel"/>
    <w:tmpl w:val="17B2910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646C5B79"/>
    <w:multiLevelType w:val="hybridMultilevel"/>
    <w:tmpl w:val="CF72C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E4D1D"/>
    <w:multiLevelType w:val="hybridMultilevel"/>
    <w:tmpl w:val="84F05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B744E"/>
    <w:multiLevelType w:val="hybridMultilevel"/>
    <w:tmpl w:val="F030E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0C6ED5"/>
    <w:multiLevelType w:val="multilevel"/>
    <w:tmpl w:val="848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3E7B"/>
    <w:multiLevelType w:val="hybridMultilevel"/>
    <w:tmpl w:val="409E7E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14"/>
  </w:num>
  <w:num w:numId="7">
    <w:abstractNumId w:val="22"/>
  </w:num>
  <w:num w:numId="8">
    <w:abstractNumId w:val="21"/>
  </w:num>
  <w:num w:numId="9">
    <w:abstractNumId w:val="18"/>
  </w:num>
  <w:num w:numId="10">
    <w:abstractNumId w:val="11"/>
  </w:num>
  <w:num w:numId="11">
    <w:abstractNumId w:val="12"/>
  </w:num>
  <w:num w:numId="12">
    <w:abstractNumId w:val="23"/>
  </w:num>
  <w:num w:numId="13">
    <w:abstractNumId w:val="17"/>
  </w:num>
  <w:num w:numId="14">
    <w:abstractNumId w:val="3"/>
  </w:num>
  <w:num w:numId="15">
    <w:abstractNumId w:val="19"/>
  </w:num>
  <w:num w:numId="16">
    <w:abstractNumId w:val="6"/>
  </w:num>
  <w:num w:numId="17">
    <w:abstractNumId w:val="7"/>
  </w:num>
  <w:num w:numId="18">
    <w:abstractNumId w:val="15"/>
  </w:num>
  <w:num w:numId="19">
    <w:abstractNumId w:val="2"/>
  </w:num>
  <w:num w:numId="20">
    <w:abstractNumId w:val="8"/>
  </w:num>
  <w:num w:numId="21">
    <w:abstractNumId w:val="13"/>
  </w:num>
  <w:num w:numId="22">
    <w:abstractNumId w:val="16"/>
  </w:num>
  <w:num w:numId="23">
    <w:abstractNumId w:val="2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017"/>
    <w:rsid w:val="00035007"/>
    <w:rsid w:val="00047007"/>
    <w:rsid w:val="000D5855"/>
    <w:rsid w:val="000D5C8F"/>
    <w:rsid w:val="00113396"/>
    <w:rsid w:val="00115A1B"/>
    <w:rsid w:val="00120EF3"/>
    <w:rsid w:val="00142B2E"/>
    <w:rsid w:val="001963A0"/>
    <w:rsid w:val="001D081C"/>
    <w:rsid w:val="0021492F"/>
    <w:rsid w:val="00231048"/>
    <w:rsid w:val="002331B6"/>
    <w:rsid w:val="002964F6"/>
    <w:rsid w:val="002E5828"/>
    <w:rsid w:val="002E5EAB"/>
    <w:rsid w:val="00310138"/>
    <w:rsid w:val="0035676B"/>
    <w:rsid w:val="00363573"/>
    <w:rsid w:val="00367984"/>
    <w:rsid w:val="003B0AD2"/>
    <w:rsid w:val="003F12C3"/>
    <w:rsid w:val="005A408F"/>
    <w:rsid w:val="005C0BF2"/>
    <w:rsid w:val="005D5C4A"/>
    <w:rsid w:val="00607017"/>
    <w:rsid w:val="00644888"/>
    <w:rsid w:val="0065626B"/>
    <w:rsid w:val="006F4B57"/>
    <w:rsid w:val="00705D2A"/>
    <w:rsid w:val="00716F32"/>
    <w:rsid w:val="00735B2A"/>
    <w:rsid w:val="0075422B"/>
    <w:rsid w:val="00776691"/>
    <w:rsid w:val="007767CE"/>
    <w:rsid w:val="007923AB"/>
    <w:rsid w:val="007B6A66"/>
    <w:rsid w:val="00801340"/>
    <w:rsid w:val="00824FEA"/>
    <w:rsid w:val="008466FF"/>
    <w:rsid w:val="008901F5"/>
    <w:rsid w:val="008C1F02"/>
    <w:rsid w:val="008E6B72"/>
    <w:rsid w:val="008F2CD3"/>
    <w:rsid w:val="009056C3"/>
    <w:rsid w:val="00951E40"/>
    <w:rsid w:val="00963A96"/>
    <w:rsid w:val="00980D2C"/>
    <w:rsid w:val="009F2995"/>
    <w:rsid w:val="009F5395"/>
    <w:rsid w:val="00A9267C"/>
    <w:rsid w:val="00B27AAF"/>
    <w:rsid w:val="00B43CBE"/>
    <w:rsid w:val="00B66D65"/>
    <w:rsid w:val="00B84D6A"/>
    <w:rsid w:val="00BD3A56"/>
    <w:rsid w:val="00C04C7E"/>
    <w:rsid w:val="00C05AA4"/>
    <w:rsid w:val="00C41290"/>
    <w:rsid w:val="00CA73E8"/>
    <w:rsid w:val="00CC373D"/>
    <w:rsid w:val="00D50909"/>
    <w:rsid w:val="00D52147"/>
    <w:rsid w:val="00D560A3"/>
    <w:rsid w:val="00D958EF"/>
    <w:rsid w:val="00DF5B6C"/>
    <w:rsid w:val="00E51CA3"/>
    <w:rsid w:val="00E958CF"/>
    <w:rsid w:val="00EC47B9"/>
    <w:rsid w:val="00F30911"/>
    <w:rsid w:val="00FC3B2C"/>
    <w:rsid w:val="00FE1F55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0D110"/>
  <w15:chartTrackingRefBased/>
  <w15:docId w15:val="{044357AC-4BA2-45A7-BE45-CE7807D9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53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3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F02"/>
  </w:style>
  <w:style w:type="paragraph" w:styleId="Footer">
    <w:name w:val="footer"/>
    <w:basedOn w:val="Normal"/>
    <w:link w:val="FooterChar"/>
    <w:uiPriority w:val="99"/>
    <w:unhideWhenUsed/>
    <w:rsid w:val="008C1F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F02"/>
  </w:style>
  <w:style w:type="paragraph" w:styleId="NoSpacing">
    <w:name w:val="No Spacing"/>
    <w:link w:val="NoSpacingChar"/>
    <w:uiPriority w:val="1"/>
    <w:qFormat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BD3A56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F53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53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9F539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character" w:styleId="Emphasis">
    <w:name w:val="Emphasis"/>
    <w:basedOn w:val="DefaultParagraphFont"/>
    <w:uiPriority w:val="20"/>
    <w:qFormat/>
    <w:rsid w:val="009F5395"/>
    <w:rPr>
      <w:i/>
      <w:iCs/>
    </w:rPr>
  </w:style>
  <w:style w:type="character" w:styleId="Strong">
    <w:name w:val="Strong"/>
    <w:basedOn w:val="DefaultParagraphFont"/>
    <w:uiPriority w:val="22"/>
    <w:qFormat/>
    <w:rsid w:val="009F539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9F5395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3B0AD2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C05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try-meta">
    <w:name w:val="entry-meta"/>
    <w:basedOn w:val="Normal"/>
    <w:rsid w:val="000350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72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0198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774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15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910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1258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99359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97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1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671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4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619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8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3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032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0224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8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50070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2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006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5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1619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93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7978438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7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0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9174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33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7666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8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8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88141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08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01850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91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363070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1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273822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6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043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521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12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52670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74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7238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2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8161636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0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90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8373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717724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1028017">
                      <w:marLeft w:val="0"/>
                      <w:marRight w:val="0"/>
                      <w:marTop w:val="0"/>
                      <w:marBottom w:val="7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1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742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2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63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14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7469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.png"/><Relationship Id="rId1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18038\AppData\Local\Temp\wz7c05\LTI%20word%20template_India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60AB8-498A-499E-AC54-57665FE4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LTI word template_IndiaA4</Template>
  <TotalTime>42</TotalTime>
  <Pages>17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 Kar</dc:creator>
  <cp:keywords/>
  <dc:description/>
  <cp:lastModifiedBy>Sharayu Urankar</cp:lastModifiedBy>
  <cp:revision>8</cp:revision>
  <dcterms:created xsi:type="dcterms:W3CDTF">2019-06-06T04:46:00Z</dcterms:created>
  <dcterms:modified xsi:type="dcterms:W3CDTF">2019-06-06T06:36:00Z</dcterms:modified>
</cp:coreProperties>
</file>