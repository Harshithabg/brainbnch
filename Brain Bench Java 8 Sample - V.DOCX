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455206431"/>
        <w:docPartObj>
          <w:docPartGallery w:val="Cover Pages"/>
          <w:docPartUnique/>
        </w:docPartObj>
      </w:sdtPr>
      <w:sdtEndPr/>
      <w:sdtContent>
        <w:p w:rsidR="00BD3A56" w:rsidRDefault="002E5EAB">
          <w:r>
            <w:rPr>
              <w:noProof/>
              <w:lang w:eastAsia="en-IN"/>
            </w:rPr>
            <w:drawing>
              <wp:anchor distT="0" distB="0" distL="114300" distR="114300" simplePos="0" relativeHeight="251659264" behindDoc="0" locked="0" layoutInCell="1" allowOverlap="1" wp14:anchorId="0A8B0710" wp14:editId="129A9455">
                <wp:simplePos x="0" y="0"/>
                <wp:positionH relativeFrom="column">
                  <wp:posOffset>-65405</wp:posOffset>
                </wp:positionH>
                <wp:positionV relativeFrom="paragraph">
                  <wp:posOffset>0</wp:posOffset>
                </wp:positionV>
                <wp:extent cx="840105" cy="612140"/>
                <wp:effectExtent l="0" t="0" r="0" b="0"/>
                <wp:wrapTight wrapText="bothSides">
                  <wp:wrapPolygon edited="0">
                    <wp:start x="0" y="0"/>
                    <wp:lineTo x="0" y="15237"/>
                    <wp:lineTo x="7184" y="20614"/>
                    <wp:lineTo x="20898" y="20614"/>
                    <wp:lineTo x="20898" y="18822"/>
                    <wp:lineTo x="18939" y="0"/>
                    <wp:lineTo x="0" y="0"/>
                  </wp:wrapPolygon>
                </wp:wrapTight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Asset 1@4x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0105" cy="612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eastAsia="en-IN"/>
            </w:rPr>
            <w:drawing>
              <wp:anchor distT="0" distB="0" distL="114300" distR="114300" simplePos="0" relativeHeight="251664384" behindDoc="0" locked="0" layoutInCell="1" allowOverlap="1" wp14:anchorId="4F39381A" wp14:editId="612A1243">
                <wp:simplePos x="0" y="0"/>
                <wp:positionH relativeFrom="column">
                  <wp:posOffset>5194935</wp:posOffset>
                </wp:positionH>
                <wp:positionV relativeFrom="paragraph">
                  <wp:posOffset>0</wp:posOffset>
                </wp:positionV>
                <wp:extent cx="851535" cy="630555"/>
                <wp:effectExtent l="0" t="0" r="0" b="4445"/>
                <wp:wrapTight wrapText="bothSides">
                  <wp:wrapPolygon edited="0">
                    <wp:start x="644" y="0"/>
                    <wp:lineTo x="0" y="2610"/>
                    <wp:lineTo x="0" y="20882"/>
                    <wp:lineTo x="20617" y="20882"/>
                    <wp:lineTo x="20617" y="2610"/>
                    <wp:lineTo x="19329" y="0"/>
                    <wp:lineTo x="644" y="0"/>
                  </wp:wrapPolygon>
                </wp:wrapTight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Asset 2Marker1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" cy="630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p w:rsidR="00035007" w:rsidRDefault="008E6B72" w:rsidP="0003500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DF82E0" wp14:editId="02ACCE5B">
                <wp:simplePos x="0" y="0"/>
                <wp:positionH relativeFrom="column">
                  <wp:posOffset>-523875</wp:posOffset>
                </wp:positionH>
                <wp:positionV relativeFrom="paragraph">
                  <wp:posOffset>2909570</wp:posOffset>
                </wp:positionV>
                <wp:extent cx="4105275" cy="685800"/>
                <wp:effectExtent l="0" t="0" r="0" b="0"/>
                <wp:wrapThrough wrapText="bothSides">
                  <wp:wrapPolygon edited="0">
                    <wp:start x="200" y="0"/>
                    <wp:lineTo x="200" y="21000"/>
                    <wp:lineTo x="21249" y="21000"/>
                    <wp:lineTo x="21249" y="0"/>
                    <wp:lineTo x="200" y="0"/>
                  </wp:wrapPolygon>
                </wp:wrapThrough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27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A56" w:rsidRPr="008E6B72" w:rsidRDefault="007F7D7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Sample Questions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DDF82E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41.25pt;margin-top:229.1pt;width:323.25pt;height:5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" filled="f" stroked="f">
                <v:textbox>
                  <w:txbxContent>
                    <w:p w:rsidR="00BD3A56" w:rsidRPr="008E6B72" w:rsidRDefault="007F7D73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Sample Questions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ab/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BB4B27" wp14:editId="4D3ED0DD">
                <wp:simplePos x="0" y="0"/>
                <wp:positionH relativeFrom="column">
                  <wp:posOffset>-519430</wp:posOffset>
                </wp:positionH>
                <wp:positionV relativeFrom="paragraph">
                  <wp:posOffset>3467100</wp:posOffset>
                </wp:positionV>
                <wp:extent cx="3505200" cy="685800"/>
                <wp:effectExtent l="0" t="0" r="0" b="0"/>
                <wp:wrapThrough wrapText="bothSides">
                  <wp:wrapPolygon edited="0">
                    <wp:start x="157" y="0"/>
                    <wp:lineTo x="157" y="20800"/>
                    <wp:lineTo x="21287" y="20800"/>
                    <wp:lineTo x="21287" y="0"/>
                    <wp:lineTo x="157" y="0"/>
                  </wp:wrapPolygon>
                </wp:wrapThrough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4888" w:rsidRDefault="007F7D73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Part 1</w:t>
                            </w:r>
                          </w:p>
                          <w:p w:rsidR="007F7D73" w:rsidRPr="008E6B72" w:rsidRDefault="007F7D73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B4B27" id="Text Box 11" o:spid="_x0000_s1027" type="#_x0000_t202" style="position:absolute;margin-left:-40.9pt;margin-top:273pt;width:276pt;height:5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" filled="f" stroked="f">
                <v:textbox>
                  <w:txbxContent>
                    <w:p w:rsidR="00644888" w:rsidRDefault="007F7D73">
                      <w:pP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Part 1</w:t>
                      </w:r>
                    </w:p>
                    <w:p w:rsidR="007F7D73" w:rsidRPr="008E6B72" w:rsidRDefault="007F7D73">
                      <w:pP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66432" behindDoc="1" locked="0" layoutInCell="1" allowOverlap="1" wp14:anchorId="0BB29FB4" wp14:editId="5EA56DC4">
            <wp:simplePos x="0" y="0"/>
            <wp:positionH relativeFrom="column">
              <wp:posOffset>-914400</wp:posOffset>
            </wp:positionH>
            <wp:positionV relativeFrom="paragraph">
              <wp:posOffset>547551</wp:posOffset>
            </wp:positionV>
            <wp:extent cx="7557135" cy="8118573"/>
            <wp:effectExtent l="0" t="0" r="12065" b="9525"/>
            <wp:wrapTight wrapText="bothSides">
              <wp:wrapPolygon edited="0">
                <wp:start x="0" y="0"/>
                <wp:lineTo x="0" y="19125"/>
                <wp:lineTo x="9946" y="21558"/>
                <wp:lineTo x="10019" y="21558"/>
                <wp:lineTo x="10454" y="21558"/>
                <wp:lineTo x="21562" y="11962"/>
                <wp:lineTo x="21562" y="1825"/>
                <wp:lineTo x="2541" y="1081"/>
                <wp:lineTo x="218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sset 1@4x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8118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097D0215" wp14:editId="1BC597C1">
            <wp:simplePos x="0" y="0"/>
            <wp:positionH relativeFrom="column">
              <wp:posOffset>4587875</wp:posOffset>
            </wp:positionH>
            <wp:positionV relativeFrom="paragraph">
              <wp:posOffset>8345261</wp:posOffset>
            </wp:positionV>
            <wp:extent cx="1765935" cy="327660"/>
            <wp:effectExtent l="0" t="0" r="12065" b="2540"/>
            <wp:wrapThrough wrapText="bothSides">
              <wp:wrapPolygon edited="0">
                <wp:start x="621" y="0"/>
                <wp:lineTo x="0" y="3349"/>
                <wp:lineTo x="0" y="20093"/>
                <wp:lineTo x="10563" y="20093"/>
                <wp:lineTo x="20816" y="20093"/>
                <wp:lineTo x="21437" y="8372"/>
                <wp:lineTo x="21437" y="0"/>
                <wp:lineTo x="19573" y="0"/>
                <wp:lineTo x="621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TI logo (3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935" cy="32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6940E4" w:rsidRDefault="006940E4" w:rsidP="00F30911">
      <w:pPr>
        <w:rPr>
          <w:noProof/>
          <w:lang w:eastAsia="en-IN"/>
        </w:rPr>
      </w:pPr>
    </w:p>
    <w:p w:rsidR="0041714A" w:rsidRDefault="0041714A" w:rsidP="006940E4">
      <w:pPr>
        <w:ind w:left="-426"/>
        <w:jc w:val="both"/>
        <w:rPr>
          <w:sz w:val="28"/>
          <w:szCs w:val="28"/>
        </w:rPr>
      </w:pPr>
    </w:p>
    <w:p w:rsidR="0041714A" w:rsidRDefault="006940E4" w:rsidP="006940E4">
      <w:pPr>
        <w:ind w:left="-426" w:right="-52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BD06787" wp14:editId="35208521">
            <wp:extent cx="6016388" cy="2752725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634" t="7395" r="14856" b="37291"/>
                    <a:stretch/>
                  </pic:blipFill>
                  <pic:spPr bwMode="auto">
                    <a:xfrm>
                      <a:off x="0" y="0"/>
                      <a:ext cx="6054757" cy="2770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14A" w:rsidRDefault="0041714A" w:rsidP="00F30911">
      <w:pPr>
        <w:rPr>
          <w:sz w:val="28"/>
          <w:szCs w:val="28"/>
        </w:rPr>
      </w:pPr>
    </w:p>
    <w:p w:rsidR="006F0F5A" w:rsidRDefault="006F0F5A" w:rsidP="00F30911">
      <w:pPr>
        <w:rPr>
          <w:sz w:val="28"/>
          <w:szCs w:val="28"/>
        </w:rPr>
      </w:pPr>
    </w:p>
    <w:p w:rsidR="006F0F5A" w:rsidRDefault="006F0F5A" w:rsidP="00F30911">
      <w:pPr>
        <w:rPr>
          <w:sz w:val="28"/>
          <w:szCs w:val="28"/>
        </w:rPr>
      </w:pPr>
    </w:p>
    <w:p w:rsidR="002C0166" w:rsidRDefault="002C0166" w:rsidP="00F30911">
      <w:pPr>
        <w:rPr>
          <w:noProof/>
          <w:lang w:eastAsia="en-IN"/>
        </w:rPr>
      </w:pPr>
    </w:p>
    <w:p w:rsidR="008F2CD3" w:rsidRDefault="0041714A" w:rsidP="002C0166">
      <w:pPr>
        <w:ind w:left="-284" w:right="-1045" w:hanging="142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B03ACA3" wp14:editId="13CC721A">
            <wp:extent cx="6464935" cy="2503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4967" t="7396" r="15022" b="44389"/>
                    <a:stretch/>
                  </pic:blipFill>
                  <pic:spPr bwMode="auto">
                    <a:xfrm>
                      <a:off x="0" y="0"/>
                      <a:ext cx="6482277" cy="2509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14A" w:rsidRDefault="0041714A" w:rsidP="00F30911">
      <w:pPr>
        <w:rPr>
          <w:sz w:val="28"/>
          <w:szCs w:val="28"/>
        </w:rPr>
      </w:pPr>
    </w:p>
    <w:p w:rsidR="002C0166" w:rsidRDefault="002C0166" w:rsidP="00F30911">
      <w:pPr>
        <w:rPr>
          <w:noProof/>
          <w:lang w:eastAsia="en-IN"/>
        </w:rPr>
      </w:pPr>
    </w:p>
    <w:p w:rsidR="0041714A" w:rsidRDefault="0041714A" w:rsidP="002C0166">
      <w:pPr>
        <w:ind w:left="-284" w:right="373" w:hanging="426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CD2A78F" wp14:editId="30EC9319">
            <wp:extent cx="6770077" cy="48196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4301" t="7267" r="15853" b="5815"/>
                    <a:stretch/>
                  </pic:blipFill>
                  <pic:spPr bwMode="auto">
                    <a:xfrm>
                      <a:off x="0" y="0"/>
                      <a:ext cx="6798697" cy="484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14A" w:rsidRDefault="0041714A" w:rsidP="00F30911">
      <w:pPr>
        <w:rPr>
          <w:sz w:val="28"/>
          <w:szCs w:val="28"/>
        </w:rPr>
      </w:pPr>
    </w:p>
    <w:p w:rsidR="002C0166" w:rsidRDefault="002C0166" w:rsidP="00F30911">
      <w:pPr>
        <w:rPr>
          <w:noProof/>
          <w:lang w:eastAsia="en-IN"/>
        </w:rPr>
      </w:pPr>
    </w:p>
    <w:p w:rsidR="0041714A" w:rsidRDefault="0041714A" w:rsidP="002C0166">
      <w:pPr>
        <w:ind w:hanging="709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DAB1757" wp14:editId="1F6A496F">
            <wp:extent cx="6996696" cy="37623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4801" t="7395" r="14689" b="25163"/>
                    <a:stretch/>
                  </pic:blipFill>
                  <pic:spPr bwMode="auto">
                    <a:xfrm>
                      <a:off x="0" y="0"/>
                      <a:ext cx="7018907" cy="3774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14A" w:rsidRDefault="0041714A" w:rsidP="00F30911">
      <w:pPr>
        <w:rPr>
          <w:sz w:val="28"/>
          <w:szCs w:val="28"/>
        </w:rPr>
      </w:pPr>
    </w:p>
    <w:p w:rsidR="002C0166" w:rsidRDefault="002C0166" w:rsidP="00F30911">
      <w:pPr>
        <w:rPr>
          <w:sz w:val="28"/>
          <w:szCs w:val="28"/>
        </w:rPr>
      </w:pPr>
    </w:p>
    <w:p w:rsidR="002C0166" w:rsidRDefault="002C0166" w:rsidP="00F30911">
      <w:pPr>
        <w:rPr>
          <w:sz w:val="28"/>
          <w:szCs w:val="28"/>
        </w:rPr>
      </w:pPr>
    </w:p>
    <w:p w:rsidR="002C0166" w:rsidRDefault="002C0166" w:rsidP="00F30911">
      <w:pPr>
        <w:rPr>
          <w:noProof/>
          <w:lang w:eastAsia="en-IN"/>
        </w:rPr>
      </w:pPr>
    </w:p>
    <w:p w:rsidR="0041714A" w:rsidRDefault="0041714A" w:rsidP="002C0166">
      <w:pPr>
        <w:ind w:hanging="709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C9EF0E8" wp14:editId="3AF6B474">
            <wp:extent cx="6839068" cy="2590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4801" t="7101" r="14522" b="45275"/>
                    <a:stretch/>
                  </pic:blipFill>
                  <pic:spPr bwMode="auto">
                    <a:xfrm>
                      <a:off x="0" y="0"/>
                      <a:ext cx="6855701" cy="2597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14A" w:rsidRDefault="0041714A" w:rsidP="00F30911">
      <w:pPr>
        <w:rPr>
          <w:sz w:val="28"/>
          <w:szCs w:val="28"/>
        </w:rPr>
      </w:pPr>
    </w:p>
    <w:p w:rsidR="002C0166" w:rsidRDefault="002C0166" w:rsidP="00F30911">
      <w:pPr>
        <w:rPr>
          <w:noProof/>
          <w:lang w:eastAsia="en-IN"/>
        </w:rPr>
      </w:pPr>
    </w:p>
    <w:p w:rsidR="0041714A" w:rsidRDefault="0041714A" w:rsidP="002C0166">
      <w:pPr>
        <w:ind w:right="-1045" w:hanging="709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A884966" wp14:editId="02581FBC">
            <wp:extent cx="6534857" cy="2514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4967" t="7396" r="15022" b="44684"/>
                    <a:stretch/>
                  </pic:blipFill>
                  <pic:spPr bwMode="auto">
                    <a:xfrm>
                      <a:off x="0" y="0"/>
                      <a:ext cx="6542925" cy="2517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14A" w:rsidRDefault="0041714A" w:rsidP="00F30911">
      <w:pPr>
        <w:rPr>
          <w:sz w:val="28"/>
          <w:szCs w:val="28"/>
        </w:rPr>
      </w:pPr>
    </w:p>
    <w:p w:rsidR="002C0166" w:rsidRDefault="002C0166" w:rsidP="00F30911">
      <w:pPr>
        <w:rPr>
          <w:sz w:val="28"/>
          <w:szCs w:val="28"/>
        </w:rPr>
      </w:pPr>
    </w:p>
    <w:p w:rsidR="002C0166" w:rsidRDefault="002C0166" w:rsidP="00F30911">
      <w:pPr>
        <w:rPr>
          <w:sz w:val="28"/>
          <w:szCs w:val="28"/>
        </w:rPr>
      </w:pPr>
    </w:p>
    <w:p w:rsidR="002C0166" w:rsidRDefault="002C0166" w:rsidP="00F30911">
      <w:pPr>
        <w:rPr>
          <w:noProof/>
          <w:lang w:eastAsia="en-IN"/>
        </w:rPr>
      </w:pPr>
    </w:p>
    <w:p w:rsidR="0041714A" w:rsidRDefault="0041714A" w:rsidP="002C0166">
      <w:pPr>
        <w:ind w:hanging="709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56F0D50" wp14:editId="29934083">
            <wp:extent cx="6926831" cy="3324225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4966" t="7691" r="14690" b="32262"/>
                    <a:stretch/>
                  </pic:blipFill>
                  <pic:spPr bwMode="auto">
                    <a:xfrm>
                      <a:off x="0" y="0"/>
                      <a:ext cx="6957559" cy="3338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14A" w:rsidRDefault="0041714A" w:rsidP="00F30911">
      <w:pPr>
        <w:rPr>
          <w:sz w:val="28"/>
          <w:szCs w:val="28"/>
        </w:rPr>
      </w:pPr>
    </w:p>
    <w:p w:rsidR="002C0166" w:rsidRDefault="002C0166" w:rsidP="00F30911">
      <w:pPr>
        <w:rPr>
          <w:noProof/>
          <w:lang w:eastAsia="en-IN"/>
        </w:rPr>
      </w:pPr>
    </w:p>
    <w:p w:rsidR="0041714A" w:rsidRDefault="0041714A" w:rsidP="002C0166">
      <w:pPr>
        <w:ind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4E48BDF7" wp14:editId="14176458">
            <wp:extent cx="6506634" cy="248602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4634" t="7396" r="14856" b="44684"/>
                    <a:stretch/>
                  </pic:blipFill>
                  <pic:spPr bwMode="auto">
                    <a:xfrm>
                      <a:off x="0" y="0"/>
                      <a:ext cx="6519065" cy="249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0166" w:rsidRDefault="002C0166" w:rsidP="002C0166">
      <w:pPr>
        <w:ind w:hanging="567"/>
        <w:rPr>
          <w:sz w:val="28"/>
          <w:szCs w:val="28"/>
        </w:rPr>
      </w:pPr>
    </w:p>
    <w:p w:rsidR="002C0166" w:rsidRDefault="002C0166" w:rsidP="002C0166">
      <w:pPr>
        <w:ind w:hanging="567"/>
        <w:rPr>
          <w:sz w:val="28"/>
          <w:szCs w:val="28"/>
        </w:rPr>
      </w:pPr>
    </w:p>
    <w:p w:rsidR="0041714A" w:rsidRDefault="0041714A" w:rsidP="00F30911">
      <w:pPr>
        <w:rPr>
          <w:sz w:val="28"/>
          <w:szCs w:val="28"/>
        </w:rPr>
      </w:pPr>
    </w:p>
    <w:p w:rsidR="002C0166" w:rsidRDefault="002C0166" w:rsidP="00F30911">
      <w:pPr>
        <w:rPr>
          <w:noProof/>
          <w:lang w:eastAsia="en-IN"/>
        </w:rPr>
      </w:pPr>
    </w:p>
    <w:p w:rsidR="0041714A" w:rsidRDefault="0041714A" w:rsidP="002C0166">
      <w:pPr>
        <w:ind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92B4089" wp14:editId="75D06F68">
            <wp:extent cx="6593927" cy="4552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4967" t="7396" r="15188" b="6823"/>
                    <a:stretch/>
                  </pic:blipFill>
                  <pic:spPr bwMode="auto">
                    <a:xfrm>
                      <a:off x="0" y="0"/>
                      <a:ext cx="6614543" cy="4567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14A" w:rsidRDefault="0041714A" w:rsidP="00F30911">
      <w:pPr>
        <w:rPr>
          <w:sz w:val="28"/>
          <w:szCs w:val="28"/>
        </w:rPr>
      </w:pPr>
    </w:p>
    <w:p w:rsidR="002C0166" w:rsidRDefault="002C0166" w:rsidP="00F30911">
      <w:pPr>
        <w:rPr>
          <w:noProof/>
          <w:lang w:eastAsia="en-IN"/>
        </w:rPr>
      </w:pPr>
    </w:p>
    <w:p w:rsidR="0041714A" w:rsidRDefault="0041714A" w:rsidP="002C0166">
      <w:pPr>
        <w:ind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A60F832" wp14:editId="6B084559">
            <wp:extent cx="6624082" cy="3390900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5299" t="7691" r="14856" b="28712"/>
                    <a:stretch/>
                  </pic:blipFill>
                  <pic:spPr bwMode="auto">
                    <a:xfrm>
                      <a:off x="0" y="0"/>
                      <a:ext cx="6646270" cy="3402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14A" w:rsidRDefault="0041714A" w:rsidP="00F30911">
      <w:pPr>
        <w:rPr>
          <w:sz w:val="28"/>
          <w:szCs w:val="28"/>
        </w:rPr>
      </w:pPr>
    </w:p>
    <w:p w:rsidR="002C0166" w:rsidRDefault="002C0166" w:rsidP="00F30911">
      <w:pPr>
        <w:rPr>
          <w:sz w:val="28"/>
          <w:szCs w:val="28"/>
        </w:rPr>
      </w:pPr>
    </w:p>
    <w:p w:rsidR="002C0166" w:rsidRDefault="002C0166" w:rsidP="00F30911">
      <w:pPr>
        <w:rPr>
          <w:sz w:val="28"/>
          <w:szCs w:val="28"/>
        </w:rPr>
      </w:pPr>
    </w:p>
    <w:p w:rsidR="002C0166" w:rsidRDefault="002C0166" w:rsidP="00F30911">
      <w:pPr>
        <w:rPr>
          <w:noProof/>
          <w:lang w:eastAsia="en-IN"/>
        </w:rPr>
      </w:pPr>
    </w:p>
    <w:p w:rsidR="0041714A" w:rsidRDefault="0041714A" w:rsidP="002C0166">
      <w:pPr>
        <w:ind w:left="-284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4235A0F" wp14:editId="23E2AA30">
            <wp:extent cx="6864350" cy="3023583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5299" t="7690" r="14856" b="37587"/>
                    <a:stretch/>
                  </pic:blipFill>
                  <pic:spPr bwMode="auto">
                    <a:xfrm>
                      <a:off x="0" y="0"/>
                      <a:ext cx="6892725" cy="3036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14A" w:rsidRDefault="0041714A" w:rsidP="00F30911">
      <w:pPr>
        <w:rPr>
          <w:sz w:val="28"/>
          <w:szCs w:val="28"/>
        </w:rPr>
      </w:pPr>
    </w:p>
    <w:p w:rsidR="002C0166" w:rsidRDefault="002C0166" w:rsidP="00F30911">
      <w:pPr>
        <w:rPr>
          <w:noProof/>
          <w:lang w:eastAsia="en-IN"/>
        </w:rPr>
      </w:pPr>
    </w:p>
    <w:p w:rsidR="0041714A" w:rsidRDefault="006940E4" w:rsidP="002C0166">
      <w:pPr>
        <w:ind w:left="-284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A5BCABE" wp14:editId="78BB16E2">
            <wp:extent cx="6914089" cy="2647950"/>
            <wp:effectExtent l="0" t="0" r="127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4801" t="7099" r="14856" b="44981"/>
                    <a:stretch/>
                  </pic:blipFill>
                  <pic:spPr bwMode="auto">
                    <a:xfrm>
                      <a:off x="0" y="0"/>
                      <a:ext cx="6922037" cy="2650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0166" w:rsidRDefault="002C0166" w:rsidP="002C0166">
      <w:pPr>
        <w:ind w:left="-284" w:hanging="567"/>
        <w:rPr>
          <w:sz w:val="28"/>
          <w:szCs w:val="28"/>
        </w:rPr>
      </w:pPr>
    </w:p>
    <w:p w:rsidR="002C0166" w:rsidRDefault="002C0166" w:rsidP="002C0166">
      <w:pPr>
        <w:ind w:left="-284" w:hanging="567"/>
        <w:rPr>
          <w:sz w:val="28"/>
          <w:szCs w:val="28"/>
        </w:rPr>
      </w:pPr>
    </w:p>
    <w:p w:rsidR="006940E4" w:rsidRDefault="006940E4" w:rsidP="00F30911">
      <w:pPr>
        <w:rPr>
          <w:sz w:val="28"/>
          <w:szCs w:val="28"/>
        </w:rPr>
      </w:pPr>
    </w:p>
    <w:p w:rsidR="002C0166" w:rsidRDefault="002C0166" w:rsidP="00F30911">
      <w:pPr>
        <w:rPr>
          <w:noProof/>
          <w:lang w:eastAsia="en-IN"/>
        </w:rPr>
      </w:pPr>
    </w:p>
    <w:p w:rsidR="006940E4" w:rsidRDefault="006940E4" w:rsidP="002C0166">
      <w:pPr>
        <w:ind w:left="-851" w:firstLine="284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65317D1" wp14:editId="462E9684">
            <wp:extent cx="6460597" cy="24860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4801" t="7691" r="15189" b="44389"/>
                    <a:stretch/>
                  </pic:blipFill>
                  <pic:spPr bwMode="auto">
                    <a:xfrm>
                      <a:off x="0" y="0"/>
                      <a:ext cx="6474986" cy="2491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0E4" w:rsidRDefault="006940E4" w:rsidP="00F30911">
      <w:pPr>
        <w:rPr>
          <w:sz w:val="28"/>
          <w:szCs w:val="28"/>
        </w:rPr>
      </w:pPr>
    </w:p>
    <w:p w:rsidR="006940E4" w:rsidRDefault="006940E4" w:rsidP="00F30911">
      <w:pPr>
        <w:rPr>
          <w:sz w:val="28"/>
          <w:szCs w:val="28"/>
        </w:rPr>
      </w:pPr>
    </w:p>
    <w:p w:rsidR="002C0166" w:rsidRDefault="002C0166" w:rsidP="00F30911">
      <w:pPr>
        <w:rPr>
          <w:noProof/>
          <w:lang w:eastAsia="en-IN"/>
        </w:rPr>
      </w:pPr>
    </w:p>
    <w:p w:rsidR="006940E4" w:rsidRDefault="006940E4" w:rsidP="002C0166">
      <w:pPr>
        <w:ind w:left="-426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0ECF632D" wp14:editId="071674D5">
            <wp:extent cx="6872025" cy="2667000"/>
            <wp:effectExtent l="0" t="0" r="508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5299" t="7100" r="14856" b="44685"/>
                    <a:stretch/>
                  </pic:blipFill>
                  <pic:spPr bwMode="auto">
                    <a:xfrm>
                      <a:off x="0" y="0"/>
                      <a:ext cx="6877669" cy="2669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0E4" w:rsidRDefault="006940E4" w:rsidP="00F30911">
      <w:pPr>
        <w:rPr>
          <w:sz w:val="28"/>
          <w:szCs w:val="28"/>
        </w:rPr>
      </w:pPr>
    </w:p>
    <w:p w:rsidR="002C0166" w:rsidRDefault="002C0166" w:rsidP="00F30911">
      <w:pPr>
        <w:rPr>
          <w:sz w:val="28"/>
          <w:szCs w:val="28"/>
        </w:rPr>
      </w:pPr>
    </w:p>
    <w:p w:rsidR="002C0166" w:rsidRDefault="002C0166" w:rsidP="00F30911">
      <w:pPr>
        <w:rPr>
          <w:sz w:val="28"/>
          <w:szCs w:val="28"/>
        </w:rPr>
      </w:pPr>
    </w:p>
    <w:p w:rsidR="002C0166" w:rsidRDefault="002C0166" w:rsidP="00F30911">
      <w:pPr>
        <w:rPr>
          <w:sz w:val="28"/>
          <w:szCs w:val="28"/>
        </w:rPr>
      </w:pPr>
    </w:p>
    <w:p w:rsidR="002C0166" w:rsidRDefault="002C0166" w:rsidP="00F30911">
      <w:pPr>
        <w:rPr>
          <w:noProof/>
          <w:lang w:eastAsia="en-IN"/>
        </w:rPr>
      </w:pPr>
    </w:p>
    <w:p w:rsidR="006940E4" w:rsidRDefault="006940E4" w:rsidP="002C0166">
      <w:pPr>
        <w:ind w:left="-851" w:firstLine="284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65280A5" wp14:editId="28E953E9">
            <wp:extent cx="6700513" cy="3724275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5133" t="7691" r="14856" b="23092"/>
                    <a:stretch/>
                  </pic:blipFill>
                  <pic:spPr bwMode="auto">
                    <a:xfrm>
                      <a:off x="0" y="0"/>
                      <a:ext cx="6710875" cy="3730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0E4" w:rsidRDefault="006940E4" w:rsidP="00F30911">
      <w:pPr>
        <w:rPr>
          <w:sz w:val="28"/>
          <w:szCs w:val="28"/>
        </w:rPr>
      </w:pPr>
    </w:p>
    <w:p w:rsidR="000C2D06" w:rsidRDefault="000C2D06" w:rsidP="00F30911">
      <w:pPr>
        <w:rPr>
          <w:noProof/>
          <w:lang w:eastAsia="en-IN"/>
        </w:rPr>
      </w:pPr>
    </w:p>
    <w:p w:rsidR="006940E4" w:rsidRDefault="006940E4" w:rsidP="000C2D06">
      <w:pPr>
        <w:ind w:left="-709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1D04E0A" wp14:editId="1700DA71">
            <wp:extent cx="7239292" cy="33623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4967" t="7099" r="14856" b="34924"/>
                    <a:stretch/>
                  </pic:blipFill>
                  <pic:spPr bwMode="auto">
                    <a:xfrm>
                      <a:off x="0" y="0"/>
                      <a:ext cx="7273041" cy="337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0E4" w:rsidRDefault="006940E4" w:rsidP="00F30911">
      <w:pPr>
        <w:rPr>
          <w:sz w:val="28"/>
          <w:szCs w:val="28"/>
        </w:rPr>
      </w:pPr>
    </w:p>
    <w:p w:rsidR="000C2D06" w:rsidRDefault="000C2D06" w:rsidP="00F30911">
      <w:pPr>
        <w:rPr>
          <w:noProof/>
          <w:lang w:eastAsia="en-IN"/>
        </w:rPr>
      </w:pPr>
    </w:p>
    <w:p w:rsidR="006940E4" w:rsidRDefault="006940E4" w:rsidP="000C2D06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C093C52" wp14:editId="009F1D7E">
            <wp:extent cx="7149075" cy="27146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14800" t="7395" r="14689" b="44981"/>
                    <a:stretch/>
                  </pic:blipFill>
                  <pic:spPr bwMode="auto">
                    <a:xfrm>
                      <a:off x="0" y="0"/>
                      <a:ext cx="7165849" cy="2720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0E4" w:rsidRDefault="006940E4" w:rsidP="00F30911">
      <w:pPr>
        <w:rPr>
          <w:sz w:val="28"/>
          <w:szCs w:val="28"/>
        </w:rPr>
      </w:pPr>
    </w:p>
    <w:p w:rsidR="000C2D06" w:rsidRDefault="000C2D06" w:rsidP="00F30911">
      <w:pPr>
        <w:rPr>
          <w:noProof/>
          <w:lang w:eastAsia="en-IN"/>
        </w:rPr>
      </w:pPr>
    </w:p>
    <w:p w:rsidR="006940E4" w:rsidRDefault="006940E4" w:rsidP="000C2D06">
      <w:pPr>
        <w:ind w:left="-284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061E12E" wp14:editId="4942EF75">
            <wp:extent cx="6790174" cy="29146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4800" t="7395" r="14689" b="38769"/>
                    <a:stretch/>
                  </pic:blipFill>
                  <pic:spPr bwMode="auto">
                    <a:xfrm>
                      <a:off x="0" y="0"/>
                      <a:ext cx="6799936" cy="291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0E4" w:rsidRDefault="006940E4" w:rsidP="00F30911">
      <w:pPr>
        <w:rPr>
          <w:sz w:val="28"/>
          <w:szCs w:val="28"/>
        </w:rPr>
      </w:pPr>
    </w:p>
    <w:p w:rsidR="000C2D06" w:rsidRDefault="000C2D06" w:rsidP="00F30911">
      <w:pPr>
        <w:rPr>
          <w:sz w:val="28"/>
          <w:szCs w:val="28"/>
        </w:rPr>
      </w:pPr>
    </w:p>
    <w:p w:rsidR="000C2D06" w:rsidRDefault="000C2D06" w:rsidP="00F30911">
      <w:pPr>
        <w:rPr>
          <w:sz w:val="28"/>
          <w:szCs w:val="28"/>
        </w:rPr>
      </w:pPr>
    </w:p>
    <w:p w:rsidR="000C2D06" w:rsidRDefault="000C2D06" w:rsidP="00F30911">
      <w:pPr>
        <w:rPr>
          <w:noProof/>
          <w:lang w:eastAsia="en-IN"/>
        </w:rPr>
      </w:pPr>
    </w:p>
    <w:p w:rsidR="006940E4" w:rsidRDefault="006940E4" w:rsidP="000C2D06">
      <w:pPr>
        <w:ind w:left="-851" w:firstLine="284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6AA0457" wp14:editId="7A3AD293">
            <wp:extent cx="6621780" cy="2604776"/>
            <wp:effectExtent l="0" t="0" r="762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5298" t="6803" r="14524" b="44094"/>
                    <a:stretch/>
                  </pic:blipFill>
                  <pic:spPr bwMode="auto">
                    <a:xfrm>
                      <a:off x="0" y="0"/>
                      <a:ext cx="6643251" cy="2613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0E4" w:rsidRDefault="006940E4" w:rsidP="00F30911">
      <w:pPr>
        <w:rPr>
          <w:sz w:val="28"/>
          <w:szCs w:val="28"/>
        </w:rPr>
      </w:pPr>
    </w:p>
    <w:p w:rsidR="000C2D06" w:rsidRDefault="000C2D06" w:rsidP="00F30911">
      <w:pPr>
        <w:rPr>
          <w:noProof/>
          <w:lang w:eastAsia="en-IN"/>
        </w:rPr>
      </w:pPr>
    </w:p>
    <w:p w:rsidR="006940E4" w:rsidRDefault="006940E4" w:rsidP="000C2D06">
      <w:pPr>
        <w:ind w:left="-426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FC0285D" wp14:editId="2B05886D">
            <wp:extent cx="7096244" cy="272415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14967" t="7099" r="14855" b="44981"/>
                    <a:stretch/>
                  </pic:blipFill>
                  <pic:spPr bwMode="auto">
                    <a:xfrm>
                      <a:off x="0" y="0"/>
                      <a:ext cx="7108816" cy="2728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0E4" w:rsidRDefault="006940E4" w:rsidP="00F30911">
      <w:pPr>
        <w:rPr>
          <w:sz w:val="28"/>
          <w:szCs w:val="28"/>
        </w:rPr>
      </w:pPr>
    </w:p>
    <w:p w:rsidR="000C2D06" w:rsidRDefault="000C2D06" w:rsidP="00F30911">
      <w:pPr>
        <w:rPr>
          <w:sz w:val="28"/>
          <w:szCs w:val="28"/>
        </w:rPr>
      </w:pPr>
    </w:p>
    <w:p w:rsidR="000C2D06" w:rsidRDefault="000C2D06" w:rsidP="00F30911">
      <w:pPr>
        <w:rPr>
          <w:sz w:val="28"/>
          <w:szCs w:val="28"/>
        </w:rPr>
      </w:pPr>
    </w:p>
    <w:p w:rsidR="00966A20" w:rsidRDefault="00966A20" w:rsidP="00F30911">
      <w:pPr>
        <w:rPr>
          <w:sz w:val="28"/>
          <w:szCs w:val="28"/>
        </w:rPr>
      </w:pPr>
    </w:p>
    <w:p w:rsidR="00966A20" w:rsidRDefault="00966A20" w:rsidP="00F30911">
      <w:pPr>
        <w:rPr>
          <w:sz w:val="28"/>
          <w:szCs w:val="28"/>
        </w:rPr>
      </w:pPr>
    </w:p>
    <w:p w:rsidR="00966A20" w:rsidRDefault="00966A20" w:rsidP="00F30911">
      <w:pPr>
        <w:rPr>
          <w:sz w:val="28"/>
          <w:szCs w:val="28"/>
        </w:rPr>
      </w:pPr>
    </w:p>
    <w:p w:rsidR="000C2D06" w:rsidRDefault="000C2D06" w:rsidP="00F30911">
      <w:pPr>
        <w:rPr>
          <w:noProof/>
          <w:lang w:eastAsia="en-IN"/>
        </w:rPr>
      </w:pPr>
    </w:p>
    <w:p w:rsidR="006940E4" w:rsidRDefault="006940E4" w:rsidP="000C2D06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B09829C" wp14:editId="61C03E0D">
            <wp:extent cx="7249413" cy="2752725"/>
            <wp:effectExtent l="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4967" t="7395" r="14523" b="44981"/>
                    <a:stretch/>
                  </pic:blipFill>
                  <pic:spPr bwMode="auto">
                    <a:xfrm>
                      <a:off x="0" y="0"/>
                      <a:ext cx="7264128" cy="2758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0E4" w:rsidRDefault="006940E4" w:rsidP="00F30911">
      <w:pPr>
        <w:rPr>
          <w:sz w:val="28"/>
          <w:szCs w:val="28"/>
        </w:rPr>
      </w:pPr>
    </w:p>
    <w:p w:rsidR="000C2D06" w:rsidRDefault="000C2D06" w:rsidP="00F30911">
      <w:pPr>
        <w:rPr>
          <w:noProof/>
          <w:lang w:eastAsia="en-IN"/>
        </w:rPr>
      </w:pPr>
    </w:p>
    <w:p w:rsidR="006940E4" w:rsidRDefault="006940E4" w:rsidP="000C2D06">
      <w:pPr>
        <w:ind w:left="-426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FFA2156" wp14:editId="1E35DB94">
            <wp:extent cx="6933725" cy="2628900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14967" t="7396" r="14855" b="45277"/>
                    <a:stretch/>
                  </pic:blipFill>
                  <pic:spPr bwMode="auto">
                    <a:xfrm>
                      <a:off x="0" y="0"/>
                      <a:ext cx="6946454" cy="2633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2D06" w:rsidRDefault="000C2D06" w:rsidP="00F30911">
      <w:pPr>
        <w:rPr>
          <w:sz w:val="28"/>
          <w:szCs w:val="28"/>
        </w:rPr>
      </w:pPr>
    </w:p>
    <w:p w:rsidR="000C2D06" w:rsidRDefault="000C2D06" w:rsidP="00F30911">
      <w:pPr>
        <w:rPr>
          <w:sz w:val="28"/>
          <w:szCs w:val="28"/>
        </w:rPr>
      </w:pPr>
    </w:p>
    <w:p w:rsidR="006940E4" w:rsidRDefault="006940E4" w:rsidP="00F30911">
      <w:pPr>
        <w:rPr>
          <w:sz w:val="28"/>
          <w:szCs w:val="28"/>
        </w:rPr>
      </w:pPr>
    </w:p>
    <w:p w:rsidR="00966A20" w:rsidRDefault="00966A20" w:rsidP="00F30911">
      <w:pPr>
        <w:rPr>
          <w:sz w:val="28"/>
          <w:szCs w:val="28"/>
        </w:rPr>
      </w:pPr>
    </w:p>
    <w:p w:rsidR="00966A20" w:rsidRDefault="00966A20" w:rsidP="00F30911">
      <w:pPr>
        <w:rPr>
          <w:sz w:val="28"/>
          <w:szCs w:val="28"/>
        </w:rPr>
      </w:pPr>
    </w:p>
    <w:p w:rsidR="000C2D06" w:rsidRDefault="000C2D06" w:rsidP="00F30911">
      <w:pPr>
        <w:rPr>
          <w:noProof/>
          <w:lang w:eastAsia="en-IN"/>
        </w:rPr>
      </w:pPr>
    </w:p>
    <w:p w:rsidR="006940E4" w:rsidRDefault="006940E4" w:rsidP="000C2D06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11CF1F0" wp14:editId="4A007E58">
            <wp:extent cx="7205780" cy="28003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5133" t="7099" r="14689" b="44390"/>
                    <a:stretch/>
                  </pic:blipFill>
                  <pic:spPr bwMode="auto">
                    <a:xfrm>
                      <a:off x="0" y="0"/>
                      <a:ext cx="7229209" cy="280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0E4" w:rsidRDefault="006940E4" w:rsidP="00F30911">
      <w:pPr>
        <w:rPr>
          <w:sz w:val="28"/>
          <w:szCs w:val="28"/>
        </w:rPr>
      </w:pPr>
    </w:p>
    <w:p w:rsidR="000C2D06" w:rsidRDefault="000C2D06" w:rsidP="00F30911">
      <w:pPr>
        <w:rPr>
          <w:noProof/>
          <w:lang w:eastAsia="en-IN"/>
        </w:rPr>
      </w:pPr>
    </w:p>
    <w:p w:rsidR="006940E4" w:rsidRDefault="006940E4" w:rsidP="000C2D06">
      <w:pPr>
        <w:ind w:left="-1276" w:firstLine="426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0637F70" wp14:editId="0FEB0578">
            <wp:extent cx="6848123" cy="26289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14967" t="7395" r="14855" b="44685"/>
                    <a:stretch/>
                  </pic:blipFill>
                  <pic:spPr bwMode="auto">
                    <a:xfrm>
                      <a:off x="0" y="0"/>
                      <a:ext cx="6867826" cy="2636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0E4" w:rsidRDefault="006940E4" w:rsidP="00F30911">
      <w:pPr>
        <w:rPr>
          <w:sz w:val="28"/>
          <w:szCs w:val="28"/>
        </w:rPr>
      </w:pPr>
    </w:p>
    <w:p w:rsidR="000C2D06" w:rsidRDefault="000C2D06" w:rsidP="00F30911">
      <w:pPr>
        <w:rPr>
          <w:sz w:val="28"/>
          <w:szCs w:val="28"/>
        </w:rPr>
      </w:pPr>
    </w:p>
    <w:p w:rsidR="000C2D06" w:rsidRDefault="000C2D06" w:rsidP="00F30911">
      <w:pPr>
        <w:rPr>
          <w:sz w:val="28"/>
          <w:szCs w:val="28"/>
        </w:rPr>
      </w:pPr>
    </w:p>
    <w:p w:rsidR="000C2D06" w:rsidRDefault="000C2D06" w:rsidP="00F30911">
      <w:pPr>
        <w:rPr>
          <w:sz w:val="28"/>
          <w:szCs w:val="28"/>
        </w:rPr>
      </w:pPr>
    </w:p>
    <w:p w:rsidR="00966A20" w:rsidRDefault="00966A20" w:rsidP="00F30911">
      <w:pPr>
        <w:rPr>
          <w:sz w:val="28"/>
          <w:szCs w:val="28"/>
        </w:rPr>
      </w:pPr>
    </w:p>
    <w:p w:rsidR="000C2D06" w:rsidRDefault="000C2D06" w:rsidP="00F30911">
      <w:pPr>
        <w:rPr>
          <w:noProof/>
          <w:lang w:eastAsia="en-IN"/>
        </w:rPr>
      </w:pPr>
    </w:p>
    <w:p w:rsidR="006940E4" w:rsidRDefault="006940E4" w:rsidP="000C2D06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D23E452" wp14:editId="05870582">
            <wp:extent cx="7138297" cy="4400550"/>
            <wp:effectExtent l="0" t="0" r="571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14800" t="7396" r="14523" b="15105"/>
                    <a:stretch/>
                  </pic:blipFill>
                  <pic:spPr bwMode="auto">
                    <a:xfrm>
                      <a:off x="0" y="0"/>
                      <a:ext cx="7162816" cy="4415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2D06" w:rsidRDefault="000C2D06" w:rsidP="000C2D06">
      <w:pPr>
        <w:ind w:left="-567" w:hanging="567"/>
        <w:rPr>
          <w:sz w:val="28"/>
          <w:szCs w:val="28"/>
        </w:rPr>
      </w:pPr>
    </w:p>
    <w:p w:rsidR="000C2D06" w:rsidRDefault="000C2D06" w:rsidP="000C2D06">
      <w:pPr>
        <w:ind w:left="-567" w:hanging="567"/>
        <w:rPr>
          <w:sz w:val="28"/>
          <w:szCs w:val="28"/>
        </w:rPr>
      </w:pPr>
    </w:p>
    <w:p w:rsidR="006940E4" w:rsidRDefault="006940E4" w:rsidP="00F30911">
      <w:pPr>
        <w:rPr>
          <w:sz w:val="28"/>
          <w:szCs w:val="28"/>
        </w:rPr>
      </w:pPr>
    </w:p>
    <w:p w:rsidR="000C2D06" w:rsidRDefault="000C2D06" w:rsidP="00F30911">
      <w:pPr>
        <w:rPr>
          <w:noProof/>
          <w:lang w:eastAsia="en-IN"/>
        </w:rPr>
      </w:pPr>
    </w:p>
    <w:p w:rsidR="006940E4" w:rsidRDefault="006940E4" w:rsidP="000C2D06">
      <w:pPr>
        <w:ind w:left="-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FFE5A3A" wp14:editId="09FA182D">
            <wp:extent cx="6697331" cy="258688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14801" t="7396" r="15022" b="44389"/>
                    <a:stretch/>
                  </pic:blipFill>
                  <pic:spPr bwMode="auto">
                    <a:xfrm>
                      <a:off x="0" y="0"/>
                      <a:ext cx="6728578" cy="2598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0E4" w:rsidRDefault="006940E4" w:rsidP="00F30911">
      <w:pPr>
        <w:rPr>
          <w:sz w:val="28"/>
          <w:szCs w:val="28"/>
        </w:rPr>
      </w:pPr>
    </w:p>
    <w:p w:rsidR="000C2D06" w:rsidRDefault="000C2D06" w:rsidP="00F30911">
      <w:pPr>
        <w:rPr>
          <w:sz w:val="28"/>
          <w:szCs w:val="28"/>
        </w:rPr>
      </w:pPr>
    </w:p>
    <w:p w:rsidR="000C2D06" w:rsidRDefault="000C2D06" w:rsidP="00F30911">
      <w:pPr>
        <w:rPr>
          <w:sz w:val="28"/>
          <w:szCs w:val="28"/>
        </w:rPr>
      </w:pPr>
    </w:p>
    <w:p w:rsidR="00966A20" w:rsidRDefault="00966A20" w:rsidP="00F30911">
      <w:pPr>
        <w:rPr>
          <w:noProof/>
          <w:lang w:eastAsia="en-IN"/>
        </w:rPr>
      </w:pPr>
    </w:p>
    <w:p w:rsidR="00966A20" w:rsidRDefault="00966A20" w:rsidP="00F30911">
      <w:pPr>
        <w:rPr>
          <w:noProof/>
          <w:lang w:eastAsia="en-IN"/>
        </w:rPr>
      </w:pPr>
    </w:p>
    <w:p w:rsidR="00966A20" w:rsidRDefault="00966A20" w:rsidP="00F30911">
      <w:pPr>
        <w:rPr>
          <w:noProof/>
          <w:lang w:eastAsia="en-IN"/>
        </w:rPr>
      </w:pPr>
    </w:p>
    <w:p w:rsidR="006940E4" w:rsidRDefault="006940E4" w:rsidP="00966A20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7DEFA99" wp14:editId="6A7B2F6E">
            <wp:extent cx="7141998" cy="2771775"/>
            <wp:effectExtent l="0" t="0" r="190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14967" t="7396" r="15188" b="44389"/>
                    <a:stretch/>
                  </pic:blipFill>
                  <pic:spPr bwMode="auto">
                    <a:xfrm>
                      <a:off x="0" y="0"/>
                      <a:ext cx="7157244" cy="2777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0E4" w:rsidRDefault="006940E4" w:rsidP="00F30911">
      <w:pPr>
        <w:rPr>
          <w:sz w:val="28"/>
          <w:szCs w:val="28"/>
        </w:rPr>
      </w:pPr>
    </w:p>
    <w:p w:rsidR="00966A20" w:rsidRDefault="00966A20" w:rsidP="00F30911">
      <w:pPr>
        <w:rPr>
          <w:noProof/>
          <w:lang w:eastAsia="en-IN"/>
        </w:rPr>
      </w:pPr>
    </w:p>
    <w:p w:rsidR="006940E4" w:rsidRDefault="006940E4" w:rsidP="00966A20">
      <w:pPr>
        <w:ind w:left="-567" w:hanging="284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090AE854" wp14:editId="36152BFF">
            <wp:extent cx="6955364" cy="26574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14801" t="7395" r="14689" b="44685"/>
                    <a:stretch/>
                  </pic:blipFill>
                  <pic:spPr bwMode="auto">
                    <a:xfrm>
                      <a:off x="0" y="0"/>
                      <a:ext cx="6963718" cy="2660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0E4" w:rsidRDefault="006940E4" w:rsidP="00F30911">
      <w:pPr>
        <w:rPr>
          <w:sz w:val="28"/>
          <w:szCs w:val="28"/>
        </w:rPr>
      </w:pPr>
    </w:p>
    <w:p w:rsidR="00966A20" w:rsidRDefault="00966A20" w:rsidP="00F30911">
      <w:pPr>
        <w:rPr>
          <w:sz w:val="28"/>
          <w:szCs w:val="28"/>
        </w:rPr>
      </w:pPr>
    </w:p>
    <w:p w:rsidR="00966A20" w:rsidRDefault="00966A20" w:rsidP="00F30911">
      <w:pPr>
        <w:rPr>
          <w:sz w:val="28"/>
          <w:szCs w:val="28"/>
        </w:rPr>
      </w:pPr>
    </w:p>
    <w:p w:rsidR="00966A20" w:rsidRDefault="00966A20" w:rsidP="00F30911">
      <w:pPr>
        <w:rPr>
          <w:sz w:val="28"/>
          <w:szCs w:val="28"/>
        </w:rPr>
      </w:pPr>
    </w:p>
    <w:p w:rsidR="00966A20" w:rsidRDefault="00966A20" w:rsidP="00F30911">
      <w:pPr>
        <w:rPr>
          <w:noProof/>
          <w:lang w:eastAsia="en-IN"/>
        </w:rPr>
      </w:pPr>
    </w:p>
    <w:p w:rsidR="006940E4" w:rsidRDefault="006940E4" w:rsidP="00966A20">
      <w:pPr>
        <w:ind w:left="-1418" w:firstLine="426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C8CE2B5" wp14:editId="138B6C35">
            <wp:extent cx="7111512" cy="46005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14801" t="7395" r="15022" b="11851"/>
                    <a:stretch/>
                  </pic:blipFill>
                  <pic:spPr bwMode="auto">
                    <a:xfrm>
                      <a:off x="0" y="0"/>
                      <a:ext cx="7132168" cy="4613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0E4" w:rsidRDefault="006940E4" w:rsidP="00F30911">
      <w:pPr>
        <w:rPr>
          <w:sz w:val="28"/>
          <w:szCs w:val="28"/>
        </w:rPr>
      </w:pPr>
    </w:p>
    <w:p w:rsidR="00966A20" w:rsidRDefault="00966A20" w:rsidP="00F30911">
      <w:pPr>
        <w:rPr>
          <w:noProof/>
          <w:lang w:eastAsia="en-IN"/>
        </w:rPr>
      </w:pPr>
    </w:p>
    <w:p w:rsidR="001C11A6" w:rsidRDefault="001C11A6" w:rsidP="00966A20">
      <w:pPr>
        <w:ind w:left="-1418" w:firstLine="284"/>
        <w:rPr>
          <w:noProof/>
          <w:lang w:eastAsia="en-IN"/>
        </w:rPr>
      </w:pPr>
    </w:p>
    <w:p w:rsidR="006940E4" w:rsidRDefault="006940E4" w:rsidP="001C11A6">
      <w:pPr>
        <w:ind w:left="-1418" w:firstLine="1844"/>
        <w:jc w:val="center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C978512" wp14:editId="0D4E320E">
            <wp:extent cx="5351985" cy="6591300"/>
            <wp:effectExtent l="0" t="0" r="127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30007" t="11819" r="32313" b="5640"/>
                    <a:stretch/>
                  </pic:blipFill>
                  <pic:spPr bwMode="auto">
                    <a:xfrm>
                      <a:off x="0" y="0"/>
                      <a:ext cx="5410854" cy="6663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1199" w:rsidRDefault="00701199" w:rsidP="00F30911">
      <w:pPr>
        <w:rPr>
          <w:sz w:val="28"/>
          <w:szCs w:val="28"/>
        </w:rPr>
      </w:pPr>
    </w:p>
    <w:p w:rsidR="00701199" w:rsidRDefault="00701199" w:rsidP="00F30911">
      <w:pPr>
        <w:rPr>
          <w:sz w:val="28"/>
          <w:szCs w:val="28"/>
        </w:rPr>
      </w:pPr>
    </w:p>
    <w:p w:rsidR="00701199" w:rsidRDefault="00701199" w:rsidP="00F30911">
      <w:pPr>
        <w:rPr>
          <w:sz w:val="28"/>
          <w:szCs w:val="28"/>
        </w:rPr>
      </w:pPr>
    </w:p>
    <w:p w:rsidR="00701199" w:rsidRDefault="00701199" w:rsidP="00F30911">
      <w:pPr>
        <w:rPr>
          <w:sz w:val="28"/>
          <w:szCs w:val="28"/>
        </w:rPr>
      </w:pPr>
    </w:p>
    <w:p w:rsidR="00701199" w:rsidRDefault="00701199" w:rsidP="00F30911">
      <w:pPr>
        <w:rPr>
          <w:sz w:val="28"/>
          <w:szCs w:val="28"/>
        </w:rPr>
      </w:pPr>
    </w:p>
    <w:p w:rsidR="00701199" w:rsidRDefault="00701199" w:rsidP="00F30911">
      <w:pPr>
        <w:rPr>
          <w:sz w:val="28"/>
          <w:szCs w:val="28"/>
        </w:rPr>
      </w:pPr>
    </w:p>
    <w:p w:rsidR="00701199" w:rsidRDefault="00701199" w:rsidP="00F30911">
      <w:pPr>
        <w:rPr>
          <w:sz w:val="28"/>
          <w:szCs w:val="28"/>
        </w:rPr>
      </w:pPr>
    </w:p>
    <w:p w:rsidR="00701199" w:rsidRDefault="00701199" w:rsidP="00F30911">
      <w:pPr>
        <w:rPr>
          <w:sz w:val="28"/>
          <w:szCs w:val="28"/>
        </w:rPr>
      </w:pPr>
    </w:p>
    <w:p w:rsidR="00701199" w:rsidRPr="00037C98" w:rsidRDefault="00701199" w:rsidP="00F30911">
      <w:pPr>
        <w:rPr>
          <w:sz w:val="28"/>
          <w:szCs w:val="28"/>
        </w:rPr>
      </w:pPr>
    </w:p>
    <w:sectPr w:rsidR="00701199" w:rsidRPr="00037C98" w:rsidSect="000C2D06">
      <w:headerReference w:type="default" r:id="rId42"/>
      <w:footerReference w:type="default" r:id="rId43"/>
      <w:pgSz w:w="11900" w:h="16840"/>
      <w:pgMar w:top="1440" w:right="1440" w:bottom="1440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0537" w:rsidRDefault="00AC0537" w:rsidP="008C1F02">
      <w:r>
        <w:separator/>
      </w:r>
    </w:p>
  </w:endnote>
  <w:endnote w:type="continuationSeparator" w:id="0">
    <w:p w:rsidR="00AC0537" w:rsidRDefault="00AC0537" w:rsidP="008C1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F02" w:rsidRPr="005D5C4A" w:rsidRDefault="005D5C4A" w:rsidP="005D5C4A">
    <w:pPr>
      <w:pStyle w:val="Foot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04120FC9" wp14:editId="43F44B6A">
          <wp:simplePos x="0" y="0"/>
          <wp:positionH relativeFrom="column">
            <wp:posOffset>6016625</wp:posOffset>
          </wp:positionH>
          <wp:positionV relativeFrom="paragraph">
            <wp:posOffset>100330</wp:posOffset>
          </wp:positionV>
          <wp:extent cx="618490" cy="662305"/>
          <wp:effectExtent l="3492" t="0" r="0" b="0"/>
          <wp:wrapThrough wrapText="bothSides">
            <wp:wrapPolygon edited="0">
              <wp:start x="122" y="3490"/>
              <wp:lineTo x="14315" y="15087"/>
              <wp:lineTo x="15202" y="18400"/>
              <wp:lineTo x="18750" y="21714"/>
              <wp:lineTo x="18750" y="1004"/>
              <wp:lineTo x="122" y="1004"/>
              <wp:lineTo x="122" y="3490"/>
            </wp:wrapPolygon>
          </wp:wrapThrough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corners 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618490" cy="662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0DFE0098" wp14:editId="64698DF3">
          <wp:simplePos x="0" y="0"/>
          <wp:positionH relativeFrom="column">
            <wp:posOffset>-749300</wp:posOffset>
          </wp:positionH>
          <wp:positionV relativeFrom="paragraph">
            <wp:posOffset>209550</wp:posOffset>
          </wp:positionV>
          <wp:extent cx="457200" cy="266700"/>
          <wp:effectExtent l="0" t="0" r="0" b="12700"/>
          <wp:wrapThrough wrapText="bothSides">
            <wp:wrapPolygon edited="0">
              <wp:start x="0" y="0"/>
              <wp:lineTo x="0" y="20571"/>
              <wp:lineTo x="20400" y="20571"/>
              <wp:lineTo x="20400" y="0"/>
              <wp:lineTo x="0" y="0"/>
            </wp:wrapPolygon>
          </wp:wrapThrough>
          <wp:docPr id="46" name="Picture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TI logo (2)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0537" w:rsidRDefault="00AC0537" w:rsidP="008C1F02">
      <w:r>
        <w:separator/>
      </w:r>
    </w:p>
  </w:footnote>
  <w:footnote w:type="continuationSeparator" w:id="0">
    <w:p w:rsidR="00AC0537" w:rsidRDefault="00AC0537" w:rsidP="008C1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F02" w:rsidRDefault="00CA73E8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E12789D" wp14:editId="05A9FBCD">
              <wp:simplePos x="0" y="0"/>
              <wp:positionH relativeFrom="column">
                <wp:posOffset>4623435</wp:posOffset>
              </wp:positionH>
              <wp:positionV relativeFrom="paragraph">
                <wp:posOffset>126890</wp:posOffset>
              </wp:positionV>
              <wp:extent cx="1949119" cy="227330"/>
              <wp:effectExtent l="0" t="0" r="0" b="127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9119" cy="227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41290" w:rsidRPr="00C41290" w:rsidRDefault="00C41290" w:rsidP="00CA73E8">
                          <w:pPr>
                            <w:jc w:val="right"/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  <w:r w:rsidRPr="00C41290"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Date: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12789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364.05pt;margin-top:10pt;width:153.45pt;height:17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" filled="f" stroked="f">
              <v:textbox>
                <w:txbxContent>
                  <w:p w:rsidR="00C41290" w:rsidRPr="00C41290" w:rsidRDefault="00C41290" w:rsidP="00CA73E8">
                    <w:pPr>
                      <w:jc w:val="right"/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  <w:r w:rsidRPr="00C41290"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Date:</w:t>
                    </w:r>
                  </w:p>
                </w:txbxContent>
              </v:textbox>
            </v:shape>
          </w:pict>
        </mc:Fallback>
      </mc:AlternateContent>
    </w:r>
    <w:r w:rsidRPr="00CA73E8">
      <w:rPr>
        <w:noProof/>
        <w:lang w:eastAsia="en-IN"/>
      </w:rPr>
      <w:drawing>
        <wp:anchor distT="0" distB="0" distL="114300" distR="114300" simplePos="0" relativeHeight="251667456" behindDoc="0" locked="0" layoutInCell="1" allowOverlap="1" wp14:anchorId="652D9600" wp14:editId="20E0767D">
          <wp:simplePos x="0" y="0"/>
          <wp:positionH relativeFrom="column">
            <wp:posOffset>5996305</wp:posOffset>
          </wp:positionH>
          <wp:positionV relativeFrom="paragraph">
            <wp:posOffset>-332105</wp:posOffset>
          </wp:positionV>
          <wp:extent cx="459105" cy="344170"/>
          <wp:effectExtent l="0" t="0" r="0" b="11430"/>
          <wp:wrapThrough wrapText="bothSides">
            <wp:wrapPolygon edited="0">
              <wp:start x="0" y="0"/>
              <wp:lineTo x="0" y="20723"/>
              <wp:lineTo x="20315" y="20723"/>
              <wp:lineTo x="20315" y="0"/>
              <wp:lineTo x="0" y="0"/>
            </wp:wrapPolygon>
          </wp:wrapThrough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9105" cy="344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E2E4FE2" wp14:editId="31BB6CF7">
              <wp:simplePos x="0" y="0"/>
              <wp:positionH relativeFrom="column">
                <wp:posOffset>-521004</wp:posOffset>
              </wp:positionH>
              <wp:positionV relativeFrom="paragraph">
                <wp:posOffset>-106321</wp:posOffset>
              </wp:positionV>
              <wp:extent cx="4225870" cy="454770"/>
              <wp:effectExtent l="0" t="0" r="0" b="254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5870" cy="454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D5C4A" w:rsidRPr="00C41290" w:rsidRDefault="005D5C4A" w:rsidP="00C41290">
                          <w:pP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  <w:r w:rsidRPr="00C41290"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Document title goes here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2E4FE2" id="Text Box 4" o:spid="_x0000_s1029" type="#_x0000_t202" style="position:absolute;margin-left:-41pt;margin-top:-8.35pt;width:332.75pt;height:3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" filled="f" stroked="f">
              <v:textbox>
                <w:txbxContent>
                  <w:p w:rsidR="005D5C4A" w:rsidRPr="00C41290" w:rsidRDefault="005D5C4A" w:rsidP="00C41290">
                    <w:pP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  <w:r w:rsidRPr="00C41290"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Document title goes here</w:t>
                    </w:r>
                  </w:p>
                </w:txbxContent>
              </v:textbox>
            </v:shape>
          </w:pict>
        </mc:Fallback>
      </mc:AlternateContent>
    </w:r>
    <w:r w:rsidR="005D5C4A">
      <w:rPr>
        <w:noProof/>
        <w:lang w:eastAsia="en-IN"/>
      </w:rPr>
      <w:drawing>
        <wp:anchor distT="0" distB="0" distL="114300" distR="114300" simplePos="0" relativeHeight="251658240" behindDoc="0" locked="0" layoutInCell="1" allowOverlap="1" wp14:anchorId="7E500DBA" wp14:editId="602B9C25">
          <wp:simplePos x="0" y="0"/>
          <wp:positionH relativeFrom="column">
            <wp:posOffset>-972185</wp:posOffset>
          </wp:positionH>
          <wp:positionV relativeFrom="paragraph">
            <wp:posOffset>-504190</wp:posOffset>
          </wp:positionV>
          <wp:extent cx="687600" cy="630000"/>
          <wp:effectExtent l="0" t="0" r="0" b="5080"/>
          <wp:wrapThrough wrapText="bothSides">
            <wp:wrapPolygon edited="0">
              <wp:start x="0" y="0"/>
              <wp:lineTo x="0" y="20903"/>
              <wp:lineTo x="2396" y="20903"/>
              <wp:lineTo x="4791" y="14806"/>
              <wp:lineTo x="20762" y="2613"/>
              <wp:lineTo x="20762" y="0"/>
              <wp:lineTo x="0" y="0"/>
            </wp:wrapPolygon>
          </wp:wrapThrough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rners (2)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687600" cy="63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84D55"/>
    <w:multiLevelType w:val="hybridMultilevel"/>
    <w:tmpl w:val="19A4F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303E6"/>
    <w:multiLevelType w:val="hybridMultilevel"/>
    <w:tmpl w:val="9B3E0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067DD"/>
    <w:multiLevelType w:val="hybridMultilevel"/>
    <w:tmpl w:val="36D4B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138EC"/>
    <w:multiLevelType w:val="hybridMultilevel"/>
    <w:tmpl w:val="8F7AC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E2D3C"/>
    <w:multiLevelType w:val="hybridMultilevel"/>
    <w:tmpl w:val="3F8892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84CE5"/>
    <w:multiLevelType w:val="multilevel"/>
    <w:tmpl w:val="8646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020B1"/>
    <w:multiLevelType w:val="hybridMultilevel"/>
    <w:tmpl w:val="1BA85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D6DB9"/>
    <w:multiLevelType w:val="hybridMultilevel"/>
    <w:tmpl w:val="8F66E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42C93"/>
    <w:multiLevelType w:val="hybridMultilevel"/>
    <w:tmpl w:val="3C9E0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E5153"/>
    <w:multiLevelType w:val="hybridMultilevel"/>
    <w:tmpl w:val="41A84542"/>
    <w:lvl w:ilvl="0" w:tplc="C7AA5138">
      <w:start w:val="1"/>
      <w:numFmt w:val="decimal"/>
      <w:lvlText w:val="%1."/>
      <w:lvlJc w:val="left"/>
      <w:pPr>
        <w:ind w:left="720" w:hanging="360"/>
      </w:pPr>
      <w:rPr>
        <w:rFonts w:eastAsia="Times New Roman" w:cstheme="minorHAnsi" w:hint="default"/>
        <w:b/>
        <w:color w:val="33333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24743D"/>
    <w:multiLevelType w:val="multilevel"/>
    <w:tmpl w:val="519C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75590"/>
    <w:multiLevelType w:val="hybridMultilevel"/>
    <w:tmpl w:val="66E02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53899"/>
    <w:multiLevelType w:val="hybridMultilevel"/>
    <w:tmpl w:val="197E3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8116C9"/>
    <w:multiLevelType w:val="hybridMultilevel"/>
    <w:tmpl w:val="F4400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EB6A96"/>
    <w:multiLevelType w:val="multilevel"/>
    <w:tmpl w:val="841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0216B"/>
    <w:multiLevelType w:val="hybridMultilevel"/>
    <w:tmpl w:val="36526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44DE1"/>
    <w:multiLevelType w:val="hybridMultilevel"/>
    <w:tmpl w:val="E52E9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65815"/>
    <w:multiLevelType w:val="hybridMultilevel"/>
    <w:tmpl w:val="AFBC2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0F68C5"/>
    <w:multiLevelType w:val="hybridMultilevel"/>
    <w:tmpl w:val="17B2910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646C5B79"/>
    <w:multiLevelType w:val="hybridMultilevel"/>
    <w:tmpl w:val="CF72C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BE4D1D"/>
    <w:multiLevelType w:val="hybridMultilevel"/>
    <w:tmpl w:val="84F05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2B744E"/>
    <w:multiLevelType w:val="hybridMultilevel"/>
    <w:tmpl w:val="F030EB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0C6ED5"/>
    <w:multiLevelType w:val="multilevel"/>
    <w:tmpl w:val="848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53E7B"/>
    <w:multiLevelType w:val="hybridMultilevel"/>
    <w:tmpl w:val="409E7E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4"/>
  </w:num>
  <w:num w:numId="5">
    <w:abstractNumId w:val="5"/>
  </w:num>
  <w:num w:numId="6">
    <w:abstractNumId w:val="14"/>
  </w:num>
  <w:num w:numId="7">
    <w:abstractNumId w:val="22"/>
  </w:num>
  <w:num w:numId="8">
    <w:abstractNumId w:val="21"/>
  </w:num>
  <w:num w:numId="9">
    <w:abstractNumId w:val="18"/>
  </w:num>
  <w:num w:numId="10">
    <w:abstractNumId w:val="11"/>
  </w:num>
  <w:num w:numId="11">
    <w:abstractNumId w:val="12"/>
  </w:num>
  <w:num w:numId="12">
    <w:abstractNumId w:val="23"/>
  </w:num>
  <w:num w:numId="13">
    <w:abstractNumId w:val="17"/>
  </w:num>
  <w:num w:numId="14">
    <w:abstractNumId w:val="3"/>
  </w:num>
  <w:num w:numId="15">
    <w:abstractNumId w:val="19"/>
  </w:num>
  <w:num w:numId="16">
    <w:abstractNumId w:val="6"/>
  </w:num>
  <w:num w:numId="17">
    <w:abstractNumId w:val="7"/>
  </w:num>
  <w:num w:numId="18">
    <w:abstractNumId w:val="15"/>
  </w:num>
  <w:num w:numId="19">
    <w:abstractNumId w:val="2"/>
  </w:num>
  <w:num w:numId="20">
    <w:abstractNumId w:val="8"/>
  </w:num>
  <w:num w:numId="21">
    <w:abstractNumId w:val="13"/>
  </w:num>
  <w:num w:numId="22">
    <w:abstractNumId w:val="16"/>
  </w:num>
  <w:num w:numId="23">
    <w:abstractNumId w:val="20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017"/>
    <w:rsid w:val="00035007"/>
    <w:rsid w:val="00037C98"/>
    <w:rsid w:val="00047007"/>
    <w:rsid w:val="000C2D06"/>
    <w:rsid w:val="000D5855"/>
    <w:rsid w:val="000D5C8F"/>
    <w:rsid w:val="00113396"/>
    <w:rsid w:val="00115A1B"/>
    <w:rsid w:val="00120EF3"/>
    <w:rsid w:val="001963A0"/>
    <w:rsid w:val="001C11A6"/>
    <w:rsid w:val="001D081C"/>
    <w:rsid w:val="0021492F"/>
    <w:rsid w:val="00231048"/>
    <w:rsid w:val="002331B6"/>
    <w:rsid w:val="002964F6"/>
    <w:rsid w:val="002C0166"/>
    <w:rsid w:val="002E5EAB"/>
    <w:rsid w:val="00310138"/>
    <w:rsid w:val="0035676B"/>
    <w:rsid w:val="00363573"/>
    <w:rsid w:val="00367984"/>
    <w:rsid w:val="003B0AD2"/>
    <w:rsid w:val="003F12C3"/>
    <w:rsid w:val="0041714A"/>
    <w:rsid w:val="005A408F"/>
    <w:rsid w:val="005C0BF2"/>
    <w:rsid w:val="005D5C4A"/>
    <w:rsid w:val="00607017"/>
    <w:rsid w:val="00644888"/>
    <w:rsid w:val="0065626B"/>
    <w:rsid w:val="006940E4"/>
    <w:rsid w:val="006F0F5A"/>
    <w:rsid w:val="006F4B57"/>
    <w:rsid w:val="00701199"/>
    <w:rsid w:val="00716F32"/>
    <w:rsid w:val="00735B2A"/>
    <w:rsid w:val="0075422B"/>
    <w:rsid w:val="00776691"/>
    <w:rsid w:val="007767CE"/>
    <w:rsid w:val="007923AB"/>
    <w:rsid w:val="007B6A66"/>
    <w:rsid w:val="007F7D73"/>
    <w:rsid w:val="00801340"/>
    <w:rsid w:val="008466FF"/>
    <w:rsid w:val="008C1F02"/>
    <w:rsid w:val="008E6B72"/>
    <w:rsid w:val="008F2CD3"/>
    <w:rsid w:val="009056C3"/>
    <w:rsid w:val="00951E40"/>
    <w:rsid w:val="00963A96"/>
    <w:rsid w:val="00966A20"/>
    <w:rsid w:val="00980D2C"/>
    <w:rsid w:val="009F2995"/>
    <w:rsid w:val="009F5395"/>
    <w:rsid w:val="00A9267C"/>
    <w:rsid w:val="00AC0537"/>
    <w:rsid w:val="00B27AAF"/>
    <w:rsid w:val="00B43CBE"/>
    <w:rsid w:val="00B66D65"/>
    <w:rsid w:val="00B84D6A"/>
    <w:rsid w:val="00BD3A56"/>
    <w:rsid w:val="00C04C7E"/>
    <w:rsid w:val="00C05AA4"/>
    <w:rsid w:val="00C41290"/>
    <w:rsid w:val="00CA73E8"/>
    <w:rsid w:val="00D50909"/>
    <w:rsid w:val="00D52147"/>
    <w:rsid w:val="00D560A3"/>
    <w:rsid w:val="00D958EF"/>
    <w:rsid w:val="00DF5B6C"/>
    <w:rsid w:val="00E51CA3"/>
    <w:rsid w:val="00E958CF"/>
    <w:rsid w:val="00EC2C0D"/>
    <w:rsid w:val="00EC47B9"/>
    <w:rsid w:val="00F118B9"/>
    <w:rsid w:val="00F30911"/>
    <w:rsid w:val="00FE1F55"/>
    <w:rsid w:val="00FE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DA3065"/>
  <w15:chartTrackingRefBased/>
  <w15:docId w15:val="{044357AC-4BA2-45A7-BE45-CE7807D9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539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C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539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9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1F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F02"/>
  </w:style>
  <w:style w:type="paragraph" w:styleId="Footer">
    <w:name w:val="footer"/>
    <w:basedOn w:val="Normal"/>
    <w:link w:val="FooterChar"/>
    <w:uiPriority w:val="99"/>
    <w:unhideWhenUsed/>
    <w:rsid w:val="008C1F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F02"/>
  </w:style>
  <w:style w:type="paragraph" w:styleId="NoSpacing">
    <w:name w:val="No Spacing"/>
    <w:link w:val="NoSpacingChar"/>
    <w:uiPriority w:val="1"/>
    <w:qFormat/>
    <w:rsid w:val="00BD3A56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BD3A56"/>
    <w:rPr>
      <w:rFonts w:eastAsiaTheme="minorEastAsia"/>
      <w:sz w:val="22"/>
      <w:szCs w:val="22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9F539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F539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F539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/>
    </w:rPr>
  </w:style>
  <w:style w:type="character" w:styleId="Emphasis">
    <w:name w:val="Emphasis"/>
    <w:basedOn w:val="DefaultParagraphFont"/>
    <w:uiPriority w:val="20"/>
    <w:qFormat/>
    <w:rsid w:val="009F5395"/>
    <w:rPr>
      <w:i/>
      <w:iCs/>
    </w:rPr>
  </w:style>
  <w:style w:type="character" w:styleId="Strong">
    <w:name w:val="Strong"/>
    <w:basedOn w:val="DefaultParagraphFont"/>
    <w:uiPriority w:val="22"/>
    <w:qFormat/>
    <w:rsid w:val="009F539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9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9F5395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3B0AD2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C05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0D5C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try-meta">
    <w:name w:val="entry-meta"/>
    <w:basedOn w:val="Normal"/>
    <w:rsid w:val="0003500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728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0198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7747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15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2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11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910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5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12588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7993590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7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4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7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15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76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6718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4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261970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8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8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032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96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02240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8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1500700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2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59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9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006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35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01619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93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7978438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9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75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78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40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291743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33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76662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284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9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88141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08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2018502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22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4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991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02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363070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15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273822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6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6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46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043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23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825213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12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852670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1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0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4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7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0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777238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21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8161636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0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8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903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218373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717724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77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1028017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33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614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67425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24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563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9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14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46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489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4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674695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72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4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8.png"/><Relationship Id="rId1" Type="http://schemas.openxmlformats.org/officeDocument/2006/relationships/image" Target="media/image3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6.png"/><Relationship Id="rId1" Type="http://schemas.openxmlformats.org/officeDocument/2006/relationships/image" Target="media/image3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18038\AppData\Local\Temp\wz7c05\LTI%20word%20template_IndiaA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36545-D958-4DA9-93DB-BA59BB81B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LTI word template_IndiaA4</Template>
  <TotalTime>109</TotalTime>
  <Pages>17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 Kar</dc:creator>
  <cp:keywords/>
  <dc:description/>
  <cp:lastModifiedBy>Sharayu Urankar</cp:lastModifiedBy>
  <cp:revision>11</cp:revision>
  <dcterms:created xsi:type="dcterms:W3CDTF">2019-06-06T04:07:00Z</dcterms:created>
  <dcterms:modified xsi:type="dcterms:W3CDTF">2019-06-06T06:38:00Z</dcterms:modified>
</cp:coreProperties>
</file>